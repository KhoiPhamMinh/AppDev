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2005"/>
        <w:gridCol w:w="7523"/>
      </w:tblGrid>
      <w:tr w:rsidR="0040062A" w14:paraId="1F23CD53" w14:textId="77777777" w:rsidTr="0040062A">
        <w:tc>
          <w:tcPr>
            <w:tcW w:w="1013" w:type="dxa"/>
          </w:tcPr>
          <w:p w14:paraId="197160C8" w14:textId="77777777" w:rsidR="00EE1EA8" w:rsidRDefault="00EE1EA8"/>
        </w:tc>
        <w:tc>
          <w:tcPr>
            <w:tcW w:w="9528" w:type="dxa"/>
            <w:gridSpan w:val="2"/>
          </w:tcPr>
          <w:p w14:paraId="2D9A9A72" w14:textId="77777777" w:rsidR="00EE1EA8" w:rsidRDefault="00EE1EA8" w:rsidP="0040062A">
            <w:pPr>
              <w:jc w:val="right"/>
            </w:pPr>
            <w:r>
              <w:rPr>
                <w:noProof/>
                <w:lang w:eastAsia="en-GB"/>
              </w:rPr>
              <w:drawing>
                <wp:inline distT="0" distB="0" distL="0" distR="0" wp14:anchorId="7C51BDCE" wp14:editId="66EB77A0">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412313EF" w14:textId="77777777" w:rsidTr="0040062A">
        <w:tc>
          <w:tcPr>
            <w:tcW w:w="10541" w:type="dxa"/>
            <w:gridSpan w:val="3"/>
          </w:tcPr>
          <w:p w14:paraId="3B88AEB0" w14:textId="77777777" w:rsidR="0040062A" w:rsidRPr="0040062A" w:rsidRDefault="0040062A" w:rsidP="0040062A">
            <w:pPr>
              <w:pStyle w:val="CoverTitleBlack"/>
            </w:pPr>
            <w:r w:rsidRPr="0040062A">
              <w:t>Pearson</w:t>
            </w:r>
          </w:p>
          <w:p w14:paraId="05A25EFF" w14:textId="77777777" w:rsidR="0040062A" w:rsidRDefault="0040062A" w:rsidP="0040062A">
            <w:pPr>
              <w:pStyle w:val="CoverTitleBlack"/>
            </w:pPr>
            <w:r w:rsidRPr="0040062A">
              <w:t>Higher Nationals in</w:t>
            </w:r>
          </w:p>
        </w:tc>
      </w:tr>
      <w:tr w:rsidR="0040062A" w14:paraId="6BEBB511" w14:textId="77777777" w:rsidTr="0040062A">
        <w:trPr>
          <w:trHeight w:val="606"/>
        </w:trPr>
        <w:tc>
          <w:tcPr>
            <w:tcW w:w="10541" w:type="dxa"/>
            <w:gridSpan w:val="3"/>
          </w:tcPr>
          <w:p w14:paraId="79C0939C" w14:textId="4D5BE8CE" w:rsidR="0040062A" w:rsidRDefault="005C298D" w:rsidP="0040062A">
            <w:pPr>
              <w:pStyle w:val="CoverTitleBlue"/>
            </w:pPr>
            <w:r>
              <w:t>Computing</w:t>
            </w:r>
          </w:p>
        </w:tc>
      </w:tr>
      <w:tr w:rsidR="0040062A" w14:paraId="059B0945" w14:textId="77777777" w:rsidTr="0040062A">
        <w:trPr>
          <w:trHeight w:val="340"/>
        </w:trPr>
        <w:tc>
          <w:tcPr>
            <w:tcW w:w="10541" w:type="dxa"/>
            <w:gridSpan w:val="3"/>
          </w:tcPr>
          <w:p w14:paraId="4C8E2E82" w14:textId="7B8A04C3" w:rsidR="0040062A" w:rsidRPr="0040062A" w:rsidRDefault="00CE107D" w:rsidP="0040062A">
            <w:pPr>
              <w:pStyle w:val="SAMs"/>
            </w:pPr>
            <w:r w:rsidRPr="00CE107D">
              <w:t>EXAMPLE ASSESSMENT BRIEF</w:t>
            </w:r>
          </w:p>
        </w:tc>
      </w:tr>
      <w:tr w:rsidR="0040062A" w14:paraId="2EB53611" w14:textId="77777777" w:rsidTr="0040062A">
        <w:tc>
          <w:tcPr>
            <w:tcW w:w="1013" w:type="dxa"/>
          </w:tcPr>
          <w:p w14:paraId="27BF5FF4" w14:textId="77777777" w:rsidR="00EE1EA8" w:rsidRDefault="0040062A" w:rsidP="0040062A">
            <w:pPr>
              <w:pStyle w:val="SAMs"/>
            </w:pPr>
            <w:r>
              <w:t>Unit:</w:t>
            </w:r>
          </w:p>
        </w:tc>
        <w:tc>
          <w:tcPr>
            <w:tcW w:w="9528" w:type="dxa"/>
            <w:gridSpan w:val="2"/>
          </w:tcPr>
          <w:p w14:paraId="73D0DCD8" w14:textId="4DB57EEB" w:rsidR="00EE1EA8" w:rsidRDefault="00011961" w:rsidP="003E1660">
            <w:pPr>
              <w:pStyle w:val="UnitTitle"/>
            </w:pPr>
            <w:r>
              <w:t xml:space="preserve">30 </w:t>
            </w:r>
            <w:r w:rsidRPr="00011961">
              <w:t>Application Development</w:t>
            </w:r>
          </w:p>
        </w:tc>
      </w:tr>
      <w:tr w:rsidR="0040062A" w14:paraId="72D7E959" w14:textId="77777777" w:rsidTr="0040062A">
        <w:trPr>
          <w:trHeight w:val="759"/>
        </w:trPr>
        <w:tc>
          <w:tcPr>
            <w:tcW w:w="10541" w:type="dxa"/>
            <w:gridSpan w:val="3"/>
          </w:tcPr>
          <w:p w14:paraId="78E7FDB8" w14:textId="77777777" w:rsidR="0040062A" w:rsidRPr="0040062A" w:rsidRDefault="0040062A" w:rsidP="0040062A">
            <w:r w:rsidRPr="0040062A">
              <w:t>For use with the Higher National Certificate and</w:t>
            </w:r>
          </w:p>
          <w:p w14:paraId="76FD69FC" w14:textId="2628C5C3" w:rsidR="0040062A" w:rsidRPr="0040062A" w:rsidRDefault="0040062A" w:rsidP="00EE345F">
            <w:r w:rsidRPr="0040062A">
              <w:t xml:space="preserve">Higher National Diploma in </w:t>
            </w:r>
            <w:r w:rsidR="005C298D">
              <w:t>Computing</w:t>
            </w:r>
          </w:p>
        </w:tc>
      </w:tr>
      <w:tr w:rsidR="0040062A" w14:paraId="212692BC" w14:textId="77777777" w:rsidTr="0040062A">
        <w:trPr>
          <w:trHeight w:val="480"/>
        </w:trPr>
        <w:tc>
          <w:tcPr>
            <w:tcW w:w="3018" w:type="dxa"/>
            <w:gridSpan w:val="2"/>
          </w:tcPr>
          <w:p w14:paraId="601FDE76" w14:textId="328106F3" w:rsidR="0040062A" w:rsidRDefault="0040062A">
            <w:r>
              <w:t>Brief Number:</w:t>
            </w:r>
          </w:p>
        </w:tc>
        <w:tc>
          <w:tcPr>
            <w:tcW w:w="7523" w:type="dxa"/>
          </w:tcPr>
          <w:p w14:paraId="41A63AB2" w14:textId="3809211D" w:rsidR="0040062A" w:rsidRDefault="0040062A">
            <w:r>
              <w:t>1</w:t>
            </w:r>
          </w:p>
        </w:tc>
      </w:tr>
      <w:tr w:rsidR="0040062A" w14:paraId="7DCAAD93" w14:textId="77777777" w:rsidTr="0040062A">
        <w:trPr>
          <w:trHeight w:val="452"/>
        </w:trPr>
        <w:tc>
          <w:tcPr>
            <w:tcW w:w="10541" w:type="dxa"/>
            <w:gridSpan w:val="3"/>
          </w:tcPr>
          <w:p w14:paraId="5FD8087E" w14:textId="78B2F2C8" w:rsidR="0040062A" w:rsidRDefault="0040062A" w:rsidP="00EE345F">
            <w:r w:rsidRPr="0040062A">
              <w:t>First teaching from September 201</w:t>
            </w:r>
            <w:r w:rsidR="008F5319">
              <w:t>7</w:t>
            </w:r>
          </w:p>
        </w:tc>
      </w:tr>
      <w:tr w:rsidR="00547BAF" w14:paraId="0804A082" w14:textId="77777777" w:rsidTr="00A32279">
        <w:tc>
          <w:tcPr>
            <w:tcW w:w="1013" w:type="dxa"/>
          </w:tcPr>
          <w:p w14:paraId="6371DE81" w14:textId="77777777" w:rsidR="00547BAF" w:rsidRPr="0040062A" w:rsidRDefault="00547BAF">
            <w:pPr>
              <w:rPr>
                <w:b/>
              </w:rPr>
            </w:pPr>
            <w:r w:rsidRPr="0040062A">
              <w:rPr>
                <w:b/>
              </w:rPr>
              <w:t>Issue</w:t>
            </w:r>
          </w:p>
        </w:tc>
        <w:tc>
          <w:tcPr>
            <w:tcW w:w="9528" w:type="dxa"/>
            <w:gridSpan w:val="2"/>
          </w:tcPr>
          <w:p w14:paraId="2271EFAE" w14:textId="77777777" w:rsidR="00547BAF" w:rsidRPr="00547BAF" w:rsidRDefault="00547BAF">
            <w:pPr>
              <w:rPr>
                <w:b/>
              </w:rPr>
            </w:pPr>
            <w:r w:rsidRPr="00547BAF">
              <w:rPr>
                <w:b/>
              </w:rPr>
              <w:t>1</w:t>
            </w:r>
          </w:p>
        </w:tc>
      </w:tr>
    </w:tbl>
    <w:p w14:paraId="348E5AD7" w14:textId="77777777" w:rsidR="00547BAF" w:rsidRDefault="00EE1EA8">
      <w:pPr>
        <w:sectPr w:rsidR="00547BAF" w:rsidSect="004B27E0">
          <w:headerReference w:type="even" r:id="rId8"/>
          <w:headerReference w:type="default" r:id="rId9"/>
          <w:footerReference w:type="even" r:id="rId10"/>
          <w:footerReference w:type="default" r:id="rId11"/>
          <w:headerReference w:type="first" r:id="rId12"/>
          <w:footerReference w:type="first" r:id="rId13"/>
          <w:pgSz w:w="11901" w:h="16817"/>
          <w:pgMar w:top="680" w:right="680" w:bottom="680" w:left="680" w:header="709" w:footer="709" w:gutter="0"/>
          <w:cols w:space="708"/>
          <w:titlePg/>
          <w:docGrid w:linePitch="360"/>
        </w:sectPr>
      </w:pPr>
      <w:r>
        <w:rPr>
          <w:noProof/>
          <w:lang w:eastAsia="en-GB"/>
        </w:rPr>
        <w:drawing>
          <wp:anchor distT="0" distB="0" distL="114300" distR="114300" simplePos="0" relativeHeight="251658240" behindDoc="1" locked="1" layoutInCell="1" allowOverlap="1" wp14:anchorId="725935A0" wp14:editId="636B28AB">
            <wp:simplePos x="0" y="0"/>
            <wp:positionH relativeFrom="page">
              <wp:posOffset>-9525</wp:posOffset>
            </wp:positionH>
            <wp:positionV relativeFrom="page">
              <wp:posOffset>4837430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543FCC1C" w14:textId="77777777" w:rsidR="00AC5EBB" w:rsidRPr="008E6E9F" w:rsidRDefault="00AC5EBB">
      <w:pPr>
        <w:rPr>
          <w:sz w:val="20"/>
          <w:szCs w:val="20"/>
        </w:rPr>
      </w:pPr>
    </w:p>
    <w:p w14:paraId="2E863E7E" w14:textId="77777777" w:rsidR="00AC5EBB" w:rsidRPr="008E6E9F" w:rsidRDefault="00AC5EBB" w:rsidP="00EB4982">
      <w:pPr>
        <w:outlineLvl w:val="0"/>
        <w:rPr>
          <w:b/>
          <w:sz w:val="20"/>
          <w:szCs w:val="20"/>
        </w:rPr>
      </w:pPr>
      <w:r w:rsidRPr="008E6E9F">
        <w:rPr>
          <w:b/>
          <w:sz w:val="20"/>
          <w:szCs w:val="20"/>
        </w:rPr>
        <w:t>Edexcel, BTEC and LCCI qualifications</w:t>
      </w:r>
    </w:p>
    <w:p w14:paraId="0C75456F" w14:textId="7CA94763" w:rsidR="00AC5EBB" w:rsidRPr="008E6E9F" w:rsidRDefault="00AC5EBB" w:rsidP="00AC5EBB">
      <w:pPr>
        <w:rPr>
          <w:sz w:val="20"/>
          <w:szCs w:val="20"/>
        </w:rPr>
      </w:pPr>
      <w:r w:rsidRPr="008E6E9F">
        <w:rPr>
          <w:sz w:val="20"/>
          <w:szCs w:val="20"/>
        </w:rPr>
        <w:t>Edexcel, BTEC and LCCI qualifications are awarded by Pearson, the UK’s largest awarding body offering academic and vocational qualifications that are globally recognised and benchmarked. For further information, please visit our qualification websites at www.edexcel.com, www.btec.co.uk or www.lcci.org.uk. Alternatively, you can get in touch with us using the details on our con</w:t>
      </w:r>
      <w:r w:rsidR="009C7C0F" w:rsidRPr="008E6E9F">
        <w:rPr>
          <w:sz w:val="20"/>
          <w:szCs w:val="20"/>
        </w:rPr>
        <w:t>tact us page at qualifications.</w:t>
      </w:r>
      <w:r w:rsidRPr="008E6E9F">
        <w:rPr>
          <w:sz w:val="20"/>
          <w:szCs w:val="20"/>
        </w:rPr>
        <w:t>pearson.com/</w:t>
      </w:r>
      <w:proofErr w:type="spellStart"/>
      <w:r w:rsidRPr="008E6E9F">
        <w:rPr>
          <w:sz w:val="20"/>
          <w:szCs w:val="20"/>
        </w:rPr>
        <w:t>contactus</w:t>
      </w:r>
      <w:proofErr w:type="spellEnd"/>
    </w:p>
    <w:p w14:paraId="09F55891" w14:textId="77777777" w:rsidR="00AC5EBB" w:rsidRPr="008E6E9F" w:rsidRDefault="00AC5EBB" w:rsidP="00AC5EBB">
      <w:pPr>
        <w:rPr>
          <w:sz w:val="20"/>
          <w:szCs w:val="20"/>
        </w:rPr>
      </w:pPr>
    </w:p>
    <w:p w14:paraId="245370B8" w14:textId="77777777" w:rsidR="00AC5EBB" w:rsidRPr="008E6E9F" w:rsidRDefault="00AC5EBB" w:rsidP="00EB4982">
      <w:pPr>
        <w:outlineLvl w:val="0"/>
        <w:rPr>
          <w:b/>
          <w:sz w:val="20"/>
          <w:szCs w:val="20"/>
        </w:rPr>
      </w:pPr>
      <w:r w:rsidRPr="008E6E9F">
        <w:rPr>
          <w:b/>
          <w:sz w:val="20"/>
          <w:szCs w:val="20"/>
        </w:rPr>
        <w:t>About Pearson</w:t>
      </w:r>
    </w:p>
    <w:p w14:paraId="249BDF15" w14:textId="75B5D923" w:rsidR="00AC5EBB" w:rsidRPr="008E6E9F" w:rsidRDefault="00AC5EBB" w:rsidP="00AC5EBB">
      <w:pPr>
        <w:pStyle w:val="LinkList"/>
        <w:rPr>
          <w:szCs w:val="20"/>
        </w:rPr>
      </w:pPr>
      <w:r w:rsidRPr="008E6E9F">
        <w:rPr>
          <w:szCs w:val="20"/>
        </w:rPr>
        <w:t xml:space="preserve">Pearson is the world’s leading learning company, with 40,000 employees in more than 70 countries working to help people of all ages to make measurable progress in their lives through learning. We put the </w:t>
      </w:r>
      <w:r w:rsidR="00CE107D" w:rsidRPr="008E6E9F">
        <w:rPr>
          <w:szCs w:val="20"/>
        </w:rPr>
        <w:t>student</w:t>
      </w:r>
      <w:r w:rsidRPr="008E6E9F">
        <w:rPr>
          <w:szCs w:val="20"/>
        </w:rPr>
        <w:t xml:space="preserve"> at the </w:t>
      </w:r>
      <w:proofErr w:type="spellStart"/>
      <w:r w:rsidRPr="008E6E9F">
        <w:rPr>
          <w:szCs w:val="20"/>
        </w:rPr>
        <w:t>centre</w:t>
      </w:r>
      <w:proofErr w:type="spellEnd"/>
      <w:r w:rsidRPr="008E6E9F">
        <w:rPr>
          <w:szCs w:val="20"/>
        </w:rPr>
        <w:t xml:space="preserve"> of everything we do, because wherever learning flourishes, so do people. Find out more about how we can help you and your </w:t>
      </w:r>
      <w:r w:rsidR="00EE345F">
        <w:rPr>
          <w:szCs w:val="20"/>
        </w:rPr>
        <w:t>student</w:t>
      </w:r>
      <w:r w:rsidRPr="008E6E9F">
        <w:rPr>
          <w:szCs w:val="20"/>
        </w:rPr>
        <w:t>s at qualifications.pearson.com</w:t>
      </w:r>
    </w:p>
    <w:p w14:paraId="0AC9DEF5" w14:textId="77777777" w:rsidR="00AC5EBB" w:rsidRPr="008E6E9F" w:rsidRDefault="00AC5EBB" w:rsidP="00AC5EBB">
      <w:pPr>
        <w:pStyle w:val="LinkList"/>
        <w:rPr>
          <w:szCs w:val="20"/>
        </w:rPr>
      </w:pPr>
    </w:p>
    <w:p w14:paraId="7D7B0490" w14:textId="77777777" w:rsidR="00AC5EBB" w:rsidRPr="008E6E9F" w:rsidRDefault="00AC5EBB" w:rsidP="00AC5EBB">
      <w:pPr>
        <w:pStyle w:val="LinkList"/>
        <w:rPr>
          <w:szCs w:val="20"/>
        </w:rPr>
      </w:pPr>
    </w:p>
    <w:p w14:paraId="736B04EA" w14:textId="77777777" w:rsidR="00AC5EBB" w:rsidRPr="008E6E9F" w:rsidRDefault="00AC5EBB" w:rsidP="00AC5EBB">
      <w:pPr>
        <w:pStyle w:val="LinkList"/>
        <w:rPr>
          <w:szCs w:val="20"/>
        </w:rPr>
      </w:pPr>
    </w:p>
    <w:p w14:paraId="6BA887E8" w14:textId="77777777" w:rsidR="00AC5EBB" w:rsidRPr="008E6E9F" w:rsidRDefault="00AC5EBB" w:rsidP="00AC5EBB">
      <w:pPr>
        <w:pStyle w:val="LinkList"/>
        <w:rPr>
          <w:szCs w:val="20"/>
        </w:rPr>
      </w:pPr>
    </w:p>
    <w:p w14:paraId="3B72B5B5" w14:textId="77777777" w:rsidR="00AC5EBB" w:rsidRPr="008E6E9F" w:rsidRDefault="00AC5EBB" w:rsidP="00AC5EBB">
      <w:pPr>
        <w:pStyle w:val="LinkList"/>
        <w:rPr>
          <w:szCs w:val="20"/>
        </w:rPr>
      </w:pPr>
    </w:p>
    <w:p w14:paraId="3AB1C648" w14:textId="77777777" w:rsidR="00AC5EBB" w:rsidRPr="008E6E9F" w:rsidRDefault="00AC5EBB" w:rsidP="00AC5EBB">
      <w:pPr>
        <w:pStyle w:val="LinkList"/>
        <w:rPr>
          <w:szCs w:val="20"/>
        </w:rPr>
      </w:pPr>
    </w:p>
    <w:p w14:paraId="511096B7" w14:textId="77777777" w:rsidR="00AC5EBB" w:rsidRPr="008E6E9F" w:rsidRDefault="00AC5EBB" w:rsidP="00B63E19">
      <w:pPr>
        <w:rPr>
          <w:sz w:val="20"/>
          <w:szCs w:val="20"/>
        </w:rPr>
      </w:pPr>
    </w:p>
    <w:p w14:paraId="0472CD2A" w14:textId="77777777" w:rsidR="00AC5EBB" w:rsidRPr="008E6E9F" w:rsidRDefault="00AC5EBB" w:rsidP="00AC5EBB">
      <w:pPr>
        <w:pStyle w:val="LinkList"/>
        <w:rPr>
          <w:szCs w:val="20"/>
        </w:rPr>
      </w:pPr>
    </w:p>
    <w:p w14:paraId="00C7BAE8" w14:textId="77777777" w:rsidR="008E6E9F" w:rsidRDefault="008E6E9F" w:rsidP="00A72C66">
      <w:pPr>
        <w:pStyle w:val="LinkList"/>
        <w:rPr>
          <w:szCs w:val="20"/>
        </w:rPr>
      </w:pPr>
    </w:p>
    <w:p w14:paraId="095A1586" w14:textId="77777777" w:rsidR="008E6E9F" w:rsidRDefault="008E6E9F" w:rsidP="00A72C66">
      <w:pPr>
        <w:pStyle w:val="LinkList"/>
        <w:rPr>
          <w:szCs w:val="20"/>
        </w:rPr>
      </w:pPr>
    </w:p>
    <w:p w14:paraId="5FF874D8" w14:textId="77777777" w:rsidR="008E6E9F" w:rsidRDefault="008E6E9F" w:rsidP="00A72C66">
      <w:pPr>
        <w:pStyle w:val="LinkList"/>
        <w:rPr>
          <w:szCs w:val="20"/>
        </w:rPr>
      </w:pPr>
    </w:p>
    <w:p w14:paraId="59A76C87" w14:textId="77777777" w:rsidR="008E6E9F" w:rsidRDefault="008E6E9F" w:rsidP="00A72C66">
      <w:pPr>
        <w:pStyle w:val="LinkList"/>
        <w:rPr>
          <w:szCs w:val="20"/>
        </w:rPr>
      </w:pPr>
    </w:p>
    <w:p w14:paraId="06FB6857" w14:textId="77777777" w:rsidR="008E6E9F" w:rsidRDefault="008E6E9F" w:rsidP="00A72C66">
      <w:pPr>
        <w:pStyle w:val="LinkList"/>
        <w:rPr>
          <w:szCs w:val="20"/>
        </w:rPr>
      </w:pPr>
    </w:p>
    <w:p w14:paraId="75DE774B" w14:textId="77777777" w:rsidR="008E6E9F" w:rsidRDefault="008E6E9F" w:rsidP="00A72C66">
      <w:pPr>
        <w:pStyle w:val="LinkList"/>
        <w:rPr>
          <w:szCs w:val="20"/>
        </w:rPr>
      </w:pPr>
    </w:p>
    <w:p w14:paraId="72936018" w14:textId="77777777" w:rsidR="008E6E9F" w:rsidRDefault="008E6E9F" w:rsidP="00A72C66">
      <w:pPr>
        <w:pStyle w:val="LinkList"/>
        <w:rPr>
          <w:szCs w:val="20"/>
        </w:rPr>
      </w:pPr>
    </w:p>
    <w:p w14:paraId="1ADA6FA2" w14:textId="77777777" w:rsidR="008E6E9F" w:rsidRDefault="008E6E9F" w:rsidP="00A72C66">
      <w:pPr>
        <w:pStyle w:val="LinkList"/>
        <w:rPr>
          <w:szCs w:val="20"/>
        </w:rPr>
      </w:pPr>
    </w:p>
    <w:p w14:paraId="48F95784" w14:textId="77777777" w:rsidR="008E6E9F" w:rsidRDefault="008E6E9F" w:rsidP="00A72C66">
      <w:pPr>
        <w:pStyle w:val="LinkList"/>
        <w:rPr>
          <w:szCs w:val="20"/>
        </w:rPr>
      </w:pPr>
    </w:p>
    <w:p w14:paraId="209F4F9A" w14:textId="77777777" w:rsidR="008E6E9F" w:rsidRDefault="008E6E9F" w:rsidP="00A72C66">
      <w:pPr>
        <w:pStyle w:val="LinkList"/>
        <w:rPr>
          <w:szCs w:val="20"/>
        </w:rPr>
      </w:pPr>
    </w:p>
    <w:p w14:paraId="43358033" w14:textId="4D66E248" w:rsidR="00AC5EBB" w:rsidRPr="008E6E9F" w:rsidRDefault="00AC5EBB" w:rsidP="00A72C66">
      <w:pPr>
        <w:pStyle w:val="LinkList"/>
        <w:rPr>
          <w:szCs w:val="20"/>
        </w:rPr>
      </w:pPr>
      <w:r w:rsidRPr="008E6E9F">
        <w:rPr>
          <w:szCs w:val="20"/>
        </w:rPr>
        <w:t xml:space="preserve">References to third-party material made in this specification are made in good faith. We do not endorse, approve or accept responsibility for the content of materials, which may be subject to change, or any opinions expressed therein. (Material may include textbooks, journals, magazines and other publications and websites.) All information in this document is correct at time of publication. All the material in this publication is copyright </w:t>
      </w:r>
      <w:r w:rsidR="00B015F5" w:rsidRPr="008E6E9F">
        <w:rPr>
          <w:szCs w:val="20"/>
        </w:rPr>
        <w:t>© Pearson Education Limited 2017</w:t>
      </w:r>
    </w:p>
    <w:p w14:paraId="76840A5A" w14:textId="743BF9D0" w:rsidR="00AC5EBB" w:rsidRDefault="00AC5EBB"/>
    <w:p w14:paraId="067306E1" w14:textId="77777777" w:rsidR="001433F5" w:rsidRDefault="00AC5EBB" w:rsidP="00EB4982">
      <w:pPr>
        <w:pStyle w:val="QualificationTitle"/>
        <w:outlineLvl w:val="0"/>
      </w:pPr>
      <w:r w:rsidRPr="00AC5EBB">
        <w:t xml:space="preserve">Higher National Certificate/Diploma in </w:t>
      </w:r>
    </w:p>
    <w:p w14:paraId="05DBA6A1" w14:textId="63BA5A45" w:rsidR="00AC5EBB" w:rsidRDefault="005C298D" w:rsidP="001433F5">
      <w:pPr>
        <w:pStyle w:val="QualificationTitle"/>
      </w:pPr>
      <w:r>
        <w:t>Computing</w:t>
      </w:r>
    </w:p>
    <w:p w14:paraId="56942D80" w14:textId="5FAE2716" w:rsidR="001E7B4F" w:rsidRDefault="00B164E8" w:rsidP="00B35E7E">
      <w:pPr>
        <w:pStyle w:val="AssignmentBrief"/>
        <w:jc w:val="center"/>
        <w:outlineLvl w:val="0"/>
      </w:pPr>
      <w:r>
        <w:t>Example Assessment Brief</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7A2C3D" w:rsidRPr="00AC5EBB" w14:paraId="5606CBED" w14:textId="77777777" w:rsidTr="00DE0E45">
        <w:tc>
          <w:tcPr>
            <w:tcW w:w="3003" w:type="dxa"/>
          </w:tcPr>
          <w:p w14:paraId="00068A36" w14:textId="77777777" w:rsidR="007A2C3D" w:rsidRPr="00AC5EBB" w:rsidRDefault="007A2C3D" w:rsidP="00DE0E45">
            <w:r>
              <w:t>Student Name/ID Number</w:t>
            </w:r>
          </w:p>
        </w:tc>
        <w:tc>
          <w:tcPr>
            <w:tcW w:w="7528" w:type="dxa"/>
          </w:tcPr>
          <w:p w14:paraId="15F0E827" w14:textId="77777777" w:rsidR="007A2C3D" w:rsidRPr="00AC5EBB" w:rsidRDefault="007A2C3D" w:rsidP="00DE0E45"/>
        </w:tc>
      </w:tr>
      <w:tr w:rsidR="007A2C3D" w:rsidRPr="00AC5EBB" w14:paraId="34932B8B" w14:textId="77777777" w:rsidTr="00DE0E45">
        <w:tc>
          <w:tcPr>
            <w:tcW w:w="3003" w:type="dxa"/>
            <w:shd w:val="clear" w:color="auto" w:fill="DEEAF6" w:themeFill="accent1" w:themeFillTint="33"/>
          </w:tcPr>
          <w:p w14:paraId="5DCA2D97" w14:textId="77777777" w:rsidR="007A2C3D" w:rsidRPr="00AC5EBB" w:rsidRDefault="007A2C3D" w:rsidP="00DE0E45">
            <w:pPr>
              <w:rPr>
                <w:b/>
              </w:rPr>
            </w:pPr>
            <w:r w:rsidRPr="00AC5EBB">
              <w:rPr>
                <w:b/>
              </w:rPr>
              <w:t>Unit Number and Title</w:t>
            </w:r>
          </w:p>
        </w:tc>
        <w:tc>
          <w:tcPr>
            <w:tcW w:w="7528" w:type="dxa"/>
            <w:shd w:val="clear" w:color="auto" w:fill="DEEAF6" w:themeFill="accent1" w:themeFillTint="33"/>
          </w:tcPr>
          <w:p w14:paraId="3043D019" w14:textId="77777777" w:rsidR="007A2C3D" w:rsidRPr="00AC5EBB" w:rsidRDefault="007A2C3D" w:rsidP="00DE0E45">
            <w:pPr>
              <w:rPr>
                <w:b/>
              </w:rPr>
            </w:pPr>
            <w:r>
              <w:rPr>
                <w:b/>
              </w:rPr>
              <w:t xml:space="preserve">30: Application Development </w:t>
            </w:r>
          </w:p>
        </w:tc>
      </w:tr>
      <w:tr w:rsidR="007A2C3D" w:rsidRPr="00AC5EBB" w14:paraId="12F85F4F" w14:textId="77777777" w:rsidTr="00DE0E45">
        <w:tc>
          <w:tcPr>
            <w:tcW w:w="3003" w:type="dxa"/>
          </w:tcPr>
          <w:p w14:paraId="0CFA52E2" w14:textId="77777777" w:rsidR="007A2C3D" w:rsidRPr="00AC5EBB" w:rsidRDefault="007A2C3D" w:rsidP="00DE0E45">
            <w:r>
              <w:t>Academic Year</w:t>
            </w:r>
          </w:p>
        </w:tc>
        <w:tc>
          <w:tcPr>
            <w:tcW w:w="7528" w:type="dxa"/>
          </w:tcPr>
          <w:p w14:paraId="7A4A6457" w14:textId="77777777" w:rsidR="007A2C3D" w:rsidRPr="00AC5EBB" w:rsidRDefault="007A2C3D" w:rsidP="00DE0E45"/>
        </w:tc>
      </w:tr>
      <w:tr w:rsidR="007A2C3D" w:rsidRPr="00AC5EBB" w14:paraId="742A7696" w14:textId="77777777" w:rsidTr="00DE0E45">
        <w:tc>
          <w:tcPr>
            <w:tcW w:w="3003" w:type="dxa"/>
          </w:tcPr>
          <w:p w14:paraId="5D6D1D5C" w14:textId="77777777" w:rsidR="007A2C3D" w:rsidRPr="00AC5EBB" w:rsidRDefault="007A2C3D" w:rsidP="00DE0E45">
            <w:r>
              <w:t>Unit Tutor</w:t>
            </w:r>
          </w:p>
        </w:tc>
        <w:tc>
          <w:tcPr>
            <w:tcW w:w="7528" w:type="dxa"/>
          </w:tcPr>
          <w:p w14:paraId="3E0C2D16" w14:textId="77777777" w:rsidR="007A2C3D" w:rsidRPr="00AC5EBB" w:rsidRDefault="007A2C3D" w:rsidP="00DE0E45"/>
        </w:tc>
      </w:tr>
      <w:tr w:rsidR="007A2C3D" w:rsidRPr="00AC5EBB" w14:paraId="68DCA774" w14:textId="77777777" w:rsidTr="00DE0E45">
        <w:tc>
          <w:tcPr>
            <w:tcW w:w="3003" w:type="dxa"/>
          </w:tcPr>
          <w:p w14:paraId="1C145147" w14:textId="77777777" w:rsidR="007A2C3D" w:rsidRPr="00AC5EBB" w:rsidRDefault="007A2C3D" w:rsidP="00DE0E45">
            <w:pPr>
              <w:rPr>
                <w:b/>
              </w:rPr>
            </w:pPr>
            <w:r w:rsidRPr="00AC5EBB">
              <w:rPr>
                <w:b/>
              </w:rPr>
              <w:t>Assignment Title</w:t>
            </w:r>
          </w:p>
        </w:tc>
        <w:tc>
          <w:tcPr>
            <w:tcW w:w="7528" w:type="dxa"/>
          </w:tcPr>
          <w:p w14:paraId="527EE323" w14:textId="77777777" w:rsidR="007A2C3D" w:rsidRPr="00AC5EBB" w:rsidRDefault="007A2C3D" w:rsidP="00DE0E45">
            <w:pPr>
              <w:rPr>
                <w:b/>
              </w:rPr>
            </w:pPr>
            <w:r w:rsidRPr="00A65E87">
              <w:rPr>
                <w:b/>
              </w:rPr>
              <w:t>APPCOMX – Application Development Competition</w:t>
            </w:r>
          </w:p>
        </w:tc>
      </w:tr>
      <w:tr w:rsidR="007A2C3D" w:rsidRPr="00AC5EBB" w14:paraId="48C4EA0E" w14:textId="77777777" w:rsidTr="00DE0E45">
        <w:tc>
          <w:tcPr>
            <w:tcW w:w="3003" w:type="dxa"/>
            <w:shd w:val="clear" w:color="auto" w:fill="DEEAF6" w:themeFill="accent1" w:themeFillTint="33"/>
          </w:tcPr>
          <w:p w14:paraId="74110300" w14:textId="77777777" w:rsidR="007A2C3D" w:rsidRPr="00AC5EBB" w:rsidRDefault="007A2C3D" w:rsidP="00DE0E45">
            <w:pPr>
              <w:rPr>
                <w:b/>
              </w:rPr>
            </w:pPr>
            <w:r w:rsidRPr="00AC5EBB">
              <w:rPr>
                <w:b/>
              </w:rPr>
              <w:t>Issue Date</w:t>
            </w:r>
          </w:p>
        </w:tc>
        <w:tc>
          <w:tcPr>
            <w:tcW w:w="7528" w:type="dxa"/>
            <w:shd w:val="clear" w:color="auto" w:fill="DEEAF6" w:themeFill="accent1" w:themeFillTint="33"/>
          </w:tcPr>
          <w:p w14:paraId="4BAD0C7D" w14:textId="77777777" w:rsidR="007A2C3D" w:rsidRPr="00AC5EBB" w:rsidRDefault="007A2C3D" w:rsidP="00DE0E45">
            <w:pPr>
              <w:rPr>
                <w:b/>
              </w:rPr>
            </w:pPr>
          </w:p>
        </w:tc>
      </w:tr>
      <w:tr w:rsidR="007A2C3D" w:rsidRPr="00AC5EBB" w14:paraId="39A1DE63" w14:textId="77777777" w:rsidTr="00DE0E45">
        <w:tc>
          <w:tcPr>
            <w:tcW w:w="3003" w:type="dxa"/>
          </w:tcPr>
          <w:p w14:paraId="45540256" w14:textId="77777777" w:rsidR="007A2C3D" w:rsidRPr="00AC5EBB" w:rsidRDefault="007A2C3D" w:rsidP="00DE0E45">
            <w:r>
              <w:t>Submission Date</w:t>
            </w:r>
          </w:p>
        </w:tc>
        <w:tc>
          <w:tcPr>
            <w:tcW w:w="7528" w:type="dxa"/>
          </w:tcPr>
          <w:p w14:paraId="42EA829F" w14:textId="77777777" w:rsidR="007A2C3D" w:rsidRPr="00AC5EBB" w:rsidRDefault="007A2C3D" w:rsidP="00DE0E45"/>
        </w:tc>
      </w:tr>
      <w:tr w:rsidR="007A2C3D" w:rsidRPr="00AC5EBB" w14:paraId="798A88AA" w14:textId="77777777" w:rsidTr="00DE0E45">
        <w:tc>
          <w:tcPr>
            <w:tcW w:w="3003" w:type="dxa"/>
          </w:tcPr>
          <w:p w14:paraId="11DD4087" w14:textId="77777777" w:rsidR="007A2C3D" w:rsidRPr="00AC5EBB" w:rsidRDefault="007A2C3D" w:rsidP="00DE0E45">
            <w:r>
              <w:t>IV Name &amp; Date</w:t>
            </w:r>
          </w:p>
        </w:tc>
        <w:tc>
          <w:tcPr>
            <w:tcW w:w="7528" w:type="dxa"/>
          </w:tcPr>
          <w:p w14:paraId="7001363C" w14:textId="77777777" w:rsidR="007A2C3D" w:rsidRPr="00AC5EBB" w:rsidRDefault="007A2C3D" w:rsidP="00DE0E45"/>
        </w:tc>
      </w:tr>
    </w:tbl>
    <w:p w14:paraId="52A9DF1D" w14:textId="77777777" w:rsidR="007A2C3D" w:rsidRDefault="007A2C3D" w:rsidP="007A2C3D">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10531"/>
      </w:tblGrid>
      <w:tr w:rsidR="007A2C3D" w:rsidRPr="00AC5EBB" w14:paraId="2F22BD0D" w14:textId="77777777" w:rsidTr="00DE0E45">
        <w:tc>
          <w:tcPr>
            <w:tcW w:w="10531" w:type="dxa"/>
            <w:shd w:val="clear" w:color="auto" w:fill="DEEAF6" w:themeFill="accent1" w:themeFillTint="33"/>
          </w:tcPr>
          <w:p w14:paraId="59E13107" w14:textId="77777777" w:rsidR="007A2C3D" w:rsidRPr="00AC5EBB" w:rsidRDefault="007A2C3D" w:rsidP="00DE0E45">
            <w:pPr>
              <w:rPr>
                <w:b/>
              </w:rPr>
            </w:pPr>
            <w:r w:rsidRPr="00AC5EBB">
              <w:rPr>
                <w:b/>
              </w:rPr>
              <w:t>Submission Format</w:t>
            </w:r>
          </w:p>
        </w:tc>
      </w:tr>
      <w:tr w:rsidR="007A2C3D" w:rsidRPr="00AC5EBB" w14:paraId="5C1A10FA" w14:textId="77777777" w:rsidTr="00DE0E45">
        <w:tc>
          <w:tcPr>
            <w:tcW w:w="10531" w:type="dxa"/>
          </w:tcPr>
          <w:p w14:paraId="62BB5797" w14:textId="77777777" w:rsidR="007A2C3D" w:rsidRPr="00A65E87" w:rsidRDefault="007A2C3D" w:rsidP="00DE0E45">
            <w:r w:rsidRPr="00A65E87">
              <w:t>The submission is in the form of five documents/files:</w:t>
            </w:r>
          </w:p>
          <w:p w14:paraId="481C1AB7" w14:textId="77777777" w:rsidR="007A2C3D" w:rsidRPr="00A65E87" w:rsidRDefault="007A2C3D" w:rsidP="007A2C3D">
            <w:pPr>
              <w:numPr>
                <w:ilvl w:val="0"/>
                <w:numId w:val="7"/>
              </w:numPr>
              <w:spacing w:after="0"/>
            </w:pPr>
            <w:r w:rsidRPr="00A65E87">
              <w:t>Stage 1 – Software Design Document; valid formats: DOC or DOCX.</w:t>
            </w:r>
          </w:p>
          <w:p w14:paraId="7939B6AB" w14:textId="77777777" w:rsidR="007A2C3D" w:rsidRPr="00A65E87" w:rsidRDefault="007A2C3D" w:rsidP="007A2C3D">
            <w:pPr>
              <w:numPr>
                <w:ilvl w:val="0"/>
                <w:numId w:val="7"/>
              </w:numPr>
              <w:spacing w:after="0"/>
            </w:pPr>
            <w:r w:rsidRPr="00A65E87">
              <w:t>Stage 2 – Report (Build Environment Review); valid formats: DOC or DOCX.</w:t>
            </w:r>
          </w:p>
          <w:p w14:paraId="3621B64F" w14:textId="77777777" w:rsidR="007A2C3D" w:rsidRPr="00A65E87" w:rsidRDefault="007A2C3D" w:rsidP="007A2C3D">
            <w:pPr>
              <w:numPr>
                <w:ilvl w:val="0"/>
                <w:numId w:val="7"/>
              </w:numPr>
              <w:spacing w:after="0"/>
            </w:pPr>
            <w:r w:rsidRPr="00A65E87">
              <w:t>Stage 3 – Pitch Presentation (including extended notes covering feedback and explaining and justifying new ideas, insights, etc.); valid formats: PPT, PPTX.</w:t>
            </w:r>
          </w:p>
          <w:p w14:paraId="465BB5A9" w14:textId="77777777" w:rsidR="007A2C3D" w:rsidRPr="00A65E87" w:rsidRDefault="007A2C3D" w:rsidP="007A2C3D">
            <w:pPr>
              <w:numPr>
                <w:ilvl w:val="0"/>
                <w:numId w:val="7"/>
              </w:numPr>
              <w:spacing w:after="0"/>
            </w:pPr>
            <w:r w:rsidRPr="00A65E87">
              <w:t xml:space="preserve">Stage 4 – Report (Evaluation Report) including fully commented source code; valid formats: DOC or DOCX. </w:t>
            </w:r>
          </w:p>
          <w:p w14:paraId="475500BE" w14:textId="77777777" w:rsidR="007A2C3D" w:rsidRPr="00A65E87" w:rsidRDefault="007A2C3D" w:rsidP="007A2C3D">
            <w:pPr>
              <w:numPr>
                <w:ilvl w:val="0"/>
                <w:numId w:val="7"/>
              </w:numPr>
              <w:spacing w:after="0"/>
            </w:pPr>
            <w:r w:rsidRPr="00A65E87">
              <w:t>An installable and executable version of your business application.</w:t>
            </w:r>
          </w:p>
          <w:p w14:paraId="230A4587" w14:textId="77777777" w:rsidR="007A2C3D" w:rsidRPr="00AC5EBB" w:rsidRDefault="007A2C3D" w:rsidP="00DE0E45">
            <w:r w:rsidRPr="00A65E87">
              <w:t>You are required to make use of appropriate structure, including headings, paragraphs, subsections and illustrations as appropriate, and all work must be supported with research and referenced using the Harvard referencing system.</w:t>
            </w:r>
          </w:p>
        </w:tc>
      </w:tr>
    </w:tbl>
    <w:p w14:paraId="6F0A24DA" w14:textId="77777777" w:rsidR="007A2C3D" w:rsidRDefault="007A2C3D" w:rsidP="007A2C3D">
      <w:pPr>
        <w:pStyle w:val="QualificationTitle"/>
        <w:jc w:val="left"/>
        <w:rPr>
          <w:b w:val="0"/>
        </w:rPr>
      </w:pPr>
    </w:p>
    <w:p w14:paraId="00D3FAAC" w14:textId="764916B8" w:rsidR="007A2C3D" w:rsidRDefault="007A2C3D">
      <w:pPr>
        <w:spacing w:after="0"/>
        <w:rPr>
          <w:sz w:val="18"/>
        </w:rPr>
      </w:pPr>
      <w:r>
        <w:br w:type="page"/>
      </w:r>
    </w:p>
    <w:p w14:paraId="6CF976E5" w14:textId="77777777" w:rsidR="007A2C3D" w:rsidRPr="001433F5" w:rsidRDefault="007A2C3D" w:rsidP="007A2C3D">
      <w:pPr>
        <w:pStyle w:val="Notes-NoBold"/>
      </w:pPr>
      <w:bookmarkStart w:id="0" w:name="_GoBack"/>
      <w:bookmarkEnd w:id="0"/>
    </w:p>
    <w:tbl>
      <w:tblPr>
        <w:tblStyle w:val="TableGrid"/>
        <w:tblW w:w="0" w:type="auto"/>
        <w:tblCellMar>
          <w:top w:w="28" w:type="dxa"/>
          <w:bottom w:w="28" w:type="dxa"/>
        </w:tblCellMar>
        <w:tblLook w:val="04A0" w:firstRow="1" w:lastRow="0" w:firstColumn="1" w:lastColumn="0" w:noHBand="0" w:noVBand="1"/>
      </w:tblPr>
      <w:tblGrid>
        <w:gridCol w:w="10531"/>
      </w:tblGrid>
      <w:tr w:rsidR="007A2C3D" w:rsidRPr="001433F5" w14:paraId="5AC3E6CC" w14:textId="77777777" w:rsidTr="00DE0E45">
        <w:tc>
          <w:tcPr>
            <w:tcW w:w="10531" w:type="dxa"/>
            <w:shd w:val="clear" w:color="auto" w:fill="DEEAF6" w:themeFill="accent1" w:themeFillTint="33"/>
          </w:tcPr>
          <w:p w14:paraId="5F445028" w14:textId="77777777" w:rsidR="007A2C3D" w:rsidRPr="001433F5" w:rsidRDefault="007A2C3D" w:rsidP="00DE0E45">
            <w:pPr>
              <w:rPr>
                <w:b/>
              </w:rPr>
            </w:pPr>
            <w:r w:rsidRPr="001433F5">
              <w:rPr>
                <w:b/>
              </w:rPr>
              <w:t>Unit Learning Outcomes</w:t>
            </w:r>
          </w:p>
        </w:tc>
      </w:tr>
      <w:tr w:rsidR="007A2C3D" w:rsidRPr="001433F5" w14:paraId="1D8D8188" w14:textId="77777777" w:rsidTr="00DE0E45">
        <w:tc>
          <w:tcPr>
            <w:tcW w:w="10531" w:type="dxa"/>
          </w:tcPr>
          <w:p w14:paraId="287A045D" w14:textId="2C239FF6" w:rsidR="007A2C3D" w:rsidRDefault="007A2C3D" w:rsidP="00DE0E45">
            <w:r w:rsidRPr="007A2C3D">
              <w:rPr>
                <w:b/>
              </w:rPr>
              <w:t>LO1</w:t>
            </w:r>
            <w:r w:rsidRPr="00A65E87">
              <w:t xml:space="preserve"> Produce a Software Design Document by analysing a business-related problem and deduce an appropriate solution including a set of initial requirements.</w:t>
            </w:r>
            <w:r w:rsidRPr="00A65E87">
              <w:br/>
            </w:r>
            <w:r w:rsidRPr="007A2C3D">
              <w:rPr>
                <w:b/>
              </w:rPr>
              <w:t>LO2</w:t>
            </w:r>
            <w:r w:rsidRPr="00A65E87">
              <w:t xml:space="preserve"> Use design and development methodologies with tools and techniques associated with the creation of a business application.</w:t>
            </w:r>
            <w:r w:rsidRPr="00A65E87">
              <w:br/>
            </w:r>
            <w:r w:rsidRPr="007A2C3D">
              <w:rPr>
                <w:b/>
              </w:rPr>
              <w:t>LO3</w:t>
            </w:r>
            <w:r w:rsidRPr="00A65E87">
              <w:t xml:space="preserve"> Work individually and as part of a team to plan and produce a functional business application with support documentation.</w:t>
            </w:r>
          </w:p>
          <w:p w14:paraId="46AAB278" w14:textId="77777777" w:rsidR="007A2C3D" w:rsidRPr="001433F5" w:rsidRDefault="007A2C3D" w:rsidP="00DE0E45">
            <w:r w:rsidRPr="007A2C3D">
              <w:rPr>
                <w:b/>
              </w:rPr>
              <w:t>LO4</w:t>
            </w:r>
            <w:r w:rsidRPr="00A65E87">
              <w:t xml:space="preserve"> Evaluate the performance of a business application against its Software Design Document and initial requirements.</w:t>
            </w:r>
          </w:p>
        </w:tc>
      </w:tr>
      <w:tr w:rsidR="007A2C3D" w:rsidRPr="001433F5" w14:paraId="4F8722F7" w14:textId="77777777" w:rsidTr="00DE0E45">
        <w:tc>
          <w:tcPr>
            <w:tcW w:w="10531" w:type="dxa"/>
            <w:shd w:val="clear" w:color="auto" w:fill="DEEAF6" w:themeFill="accent1" w:themeFillTint="33"/>
          </w:tcPr>
          <w:p w14:paraId="58AF1360" w14:textId="77777777" w:rsidR="007A2C3D" w:rsidRPr="001433F5" w:rsidRDefault="007A2C3D" w:rsidP="00DE0E45">
            <w:pPr>
              <w:rPr>
                <w:b/>
              </w:rPr>
            </w:pPr>
            <w:r w:rsidRPr="001433F5">
              <w:rPr>
                <w:b/>
              </w:rPr>
              <w:t>Assignment Brief and Guidance</w:t>
            </w:r>
          </w:p>
        </w:tc>
      </w:tr>
      <w:tr w:rsidR="007A2C3D" w:rsidRPr="001433F5" w14:paraId="1CB28F51" w14:textId="77777777" w:rsidTr="00DE0E45">
        <w:trPr>
          <w:trHeight w:val="302"/>
        </w:trPr>
        <w:tc>
          <w:tcPr>
            <w:tcW w:w="10531" w:type="dxa"/>
          </w:tcPr>
          <w:p w14:paraId="0E553673" w14:textId="77777777" w:rsidR="007A2C3D" w:rsidRPr="007A2C3D" w:rsidRDefault="007A2C3D" w:rsidP="00DE0E45">
            <w:pPr>
              <w:rPr>
                <w:sz w:val="18"/>
              </w:rPr>
            </w:pPr>
            <w:r w:rsidRPr="007A2C3D">
              <w:rPr>
                <w:sz w:val="18"/>
              </w:rPr>
              <w:t>*Please note that assignment guidance is for reference only and should be more specific in detail to meet customised needs.</w:t>
            </w:r>
          </w:p>
          <w:p w14:paraId="76168FA6" w14:textId="77777777" w:rsidR="007A2C3D" w:rsidRDefault="007A2C3D" w:rsidP="00DE0E45"/>
          <w:p w14:paraId="5A91C425" w14:textId="77777777" w:rsidR="007A2C3D" w:rsidRDefault="007A2C3D" w:rsidP="00DE0E45">
            <w:r w:rsidRPr="00A65E87">
              <w:t>For the past six months you have been working for a leading software design and development company located in the city centre. You arrive one morning to find that the company is running an internal app development competition called ‘APPCOMX’. Your manager suggests that this would be a great opportunity for you to demonstrate your capabilities by designing and developing an original business-based application. After considering all the options, you and several other colleagues decide to enter the competition.</w:t>
            </w:r>
          </w:p>
          <w:p w14:paraId="251EAE90" w14:textId="77777777" w:rsidR="007A2C3D" w:rsidRPr="00A65E87" w:rsidRDefault="007A2C3D" w:rsidP="00DE0E45"/>
          <w:p w14:paraId="251B8C1A" w14:textId="77777777" w:rsidR="007A2C3D" w:rsidRPr="00A65E87" w:rsidRDefault="007A2C3D" w:rsidP="00DE0E45">
            <w:r w:rsidRPr="00A65E87">
              <w:t>The competition is divided into four separate stages.</w:t>
            </w:r>
          </w:p>
          <w:p w14:paraId="2CDA875B" w14:textId="77777777" w:rsidR="007A2C3D" w:rsidRDefault="007A2C3D" w:rsidP="00DE0E45">
            <w:r w:rsidRPr="00A65E87">
              <w:rPr>
                <w:b/>
              </w:rPr>
              <w:t>Stage 1: Proposal</w:t>
            </w:r>
            <w:r w:rsidRPr="00A65E87">
              <w:t xml:space="preserve"> </w:t>
            </w:r>
            <w:r w:rsidRPr="00A65E87">
              <w:br/>
              <w:t xml:space="preserve">Produce a fully formed Software Design Document to identify and set out your application. To do this you will need to analyse a business-related problem and deduce an appropriate solution, including establishing a set of initial requirements. </w:t>
            </w:r>
          </w:p>
          <w:p w14:paraId="56877397" w14:textId="77777777" w:rsidR="007A2C3D" w:rsidRPr="00A65E87" w:rsidRDefault="007A2C3D" w:rsidP="00DE0E45"/>
          <w:p w14:paraId="256A5747" w14:textId="77777777" w:rsidR="007A2C3D" w:rsidRDefault="007A2C3D" w:rsidP="00DE0E45">
            <w:r w:rsidRPr="00A65E87">
              <w:rPr>
                <w:b/>
              </w:rPr>
              <w:t>Stage 2: Build Environment Review</w:t>
            </w:r>
            <w:r w:rsidRPr="00A65E87">
              <w:br/>
              <w:t>Establish an appropriate environment in which to design and develop your application. To do this you will need to research and compare different software tools, techniques, and methodologies. Once you have reviewed the options you will need to justify your preferred build choices in a report.</w:t>
            </w:r>
          </w:p>
          <w:p w14:paraId="7BA2F616" w14:textId="77777777" w:rsidR="007A2C3D" w:rsidRPr="00A65E87" w:rsidRDefault="007A2C3D" w:rsidP="00DE0E45"/>
          <w:p w14:paraId="35C7AC25" w14:textId="77777777" w:rsidR="007A2C3D" w:rsidRDefault="007A2C3D" w:rsidP="00DE0E45">
            <w:r w:rsidRPr="00A65E87">
              <w:rPr>
                <w:b/>
              </w:rPr>
              <w:lastRenderedPageBreak/>
              <w:t>Stage 3: Peer review and Development</w:t>
            </w:r>
            <w:r w:rsidRPr="00A65E87">
              <w:rPr>
                <w:b/>
              </w:rPr>
              <w:br/>
            </w:r>
            <w:r w:rsidRPr="00A65E87">
              <w:t>Although you work as part of a team, most of your development will be done individually. However, after you have completed Stage 2, you must prepare and present a formal pitch and peer review to highlight and explain your application. Interpret and justify any appropriate feedback that can help you refine or improve your work. Once complete, continue your development.</w:t>
            </w:r>
          </w:p>
          <w:p w14:paraId="4823CE8C" w14:textId="77777777" w:rsidR="007A2C3D" w:rsidRPr="00A65E87" w:rsidRDefault="007A2C3D" w:rsidP="00DE0E45">
            <w:r w:rsidRPr="00A65E87">
              <w:br/>
            </w:r>
            <w:r w:rsidRPr="00A65E87">
              <w:rPr>
                <w:b/>
              </w:rPr>
              <w:t>Stage 4: Demonstration and Evaluation Report</w:t>
            </w:r>
            <w:r w:rsidRPr="00A65E87">
              <w:br/>
              <w:t>As the competition draws to a close you will be issued with a specific date and time during which you will be expected to present and demonstrate your functional business application. This is your opportunity to really ‘sell’ your effort and all your hard work. You should carefully plan and prepare for this demo, consider what features you want to highlight and ensure that you tell the development story (e.g. what were your technical challenges, unexpected issues, successes, failures, etc.). Once you have completed your demo you will need to provide an appropriate, documented evaluation of the system (including a copy of your fully commented source code) and an installable (and executable) version of your business application.</w:t>
            </w:r>
          </w:p>
          <w:p w14:paraId="20B7B929" w14:textId="77777777" w:rsidR="007A2C3D" w:rsidRDefault="007A2C3D" w:rsidP="00DE0E45"/>
          <w:p w14:paraId="43472DBD" w14:textId="77777777" w:rsidR="007A2C3D" w:rsidRPr="001433F5" w:rsidRDefault="007A2C3D" w:rsidP="00DE0E45">
            <w:r w:rsidRPr="007A2C3D">
              <w:rPr>
                <w:sz w:val="18"/>
              </w:rPr>
              <w:t>*Please access HN Global for additional resources support and reading for this unit. For further guidance and support on report writing please refer to the Study Skills Unit on HN Global. Link to www.highernationals.com</w:t>
            </w:r>
          </w:p>
        </w:tc>
      </w:tr>
    </w:tbl>
    <w:p w14:paraId="0930E03C" w14:textId="77777777" w:rsidR="007A2C3D" w:rsidRDefault="007A2C3D" w:rsidP="007A2C3D">
      <w:pPr>
        <w:pStyle w:val="QualificationTitle"/>
        <w:jc w:val="left"/>
        <w:rPr>
          <w:b w:val="0"/>
        </w:rPr>
      </w:pPr>
    </w:p>
    <w:p w14:paraId="33170E0D" w14:textId="77777777" w:rsidR="007A2C3D" w:rsidRDefault="007A2C3D" w:rsidP="007A2C3D">
      <w:pPr>
        <w:rPr>
          <w:sz w:val="32"/>
        </w:rPr>
      </w:pPr>
      <w:r>
        <w:rPr>
          <w:b/>
        </w:rPr>
        <w:br w:type="page"/>
      </w:r>
    </w:p>
    <w:p w14:paraId="5CD865FA" w14:textId="541E6D2F" w:rsidR="007A2C3D" w:rsidRPr="001433F5" w:rsidRDefault="007A2C3D" w:rsidP="007A2C3D">
      <w:pPr>
        <w:pStyle w:val="Notes-NoBold"/>
      </w:pPr>
    </w:p>
    <w:tbl>
      <w:tblPr>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18"/>
        <w:gridCol w:w="3402"/>
        <w:gridCol w:w="3260"/>
      </w:tblGrid>
      <w:tr w:rsidR="007A2C3D" w:rsidRPr="00A64BE0" w14:paraId="7BFE5170" w14:textId="77777777" w:rsidTr="00DE0E45">
        <w:tc>
          <w:tcPr>
            <w:tcW w:w="10480"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tcPr>
          <w:p w14:paraId="74CD1DD4" w14:textId="77777777" w:rsidR="007A2C3D" w:rsidRPr="00A64BE0" w:rsidRDefault="007A2C3D" w:rsidP="00DE0E45">
            <w:pPr>
              <w:pStyle w:val="TabletexthdLO"/>
              <w:jc w:val="center"/>
              <w:rPr>
                <w:rFonts w:ascii="Open Sans" w:hAnsi="Open Sans" w:cs="Open Sans"/>
                <w:color w:val="000000" w:themeColor="text1"/>
                <w:sz w:val="22"/>
                <w:szCs w:val="22"/>
                <w:shd w:val="clear" w:color="auto" w:fill="F79646"/>
              </w:rPr>
            </w:pPr>
            <w:r w:rsidRPr="00A64BE0">
              <w:rPr>
                <w:rFonts w:ascii="Open Sans" w:hAnsi="Open Sans" w:cs="Open Sans"/>
                <w:color w:val="000000" w:themeColor="text1"/>
                <w:sz w:val="22"/>
                <w:szCs w:val="22"/>
              </w:rPr>
              <w:t>Learning Outcomes and Assessment Criteria</w:t>
            </w:r>
          </w:p>
        </w:tc>
      </w:tr>
      <w:tr w:rsidR="007A2C3D" w:rsidRPr="00A64BE0" w14:paraId="614DE994" w14:textId="77777777" w:rsidTr="00DE0E45">
        <w:tc>
          <w:tcPr>
            <w:tcW w:w="3818"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6687269A" w14:textId="77777777" w:rsidR="007A2C3D" w:rsidRPr="00A64BE0" w:rsidRDefault="007A2C3D" w:rsidP="00DE0E45">
            <w:pPr>
              <w:pStyle w:val="TabletexthdLO"/>
              <w:jc w:val="center"/>
              <w:rPr>
                <w:rFonts w:ascii="Open Sans" w:eastAsia="Times New Roman" w:hAnsi="Open Sans" w:cs="Open Sans"/>
                <w:color w:val="000000" w:themeColor="text1"/>
                <w:sz w:val="22"/>
                <w:szCs w:val="22"/>
              </w:rPr>
            </w:pPr>
            <w:r w:rsidRPr="00A64BE0">
              <w:rPr>
                <w:rFonts w:ascii="Open Sans" w:eastAsia="Times New Roman" w:hAnsi="Open Sans" w:cs="Open Sans"/>
                <w:color w:val="000000" w:themeColor="text1"/>
                <w:sz w:val="22"/>
                <w:szCs w:val="22"/>
              </w:rPr>
              <w:t>Pass</w:t>
            </w:r>
          </w:p>
        </w:tc>
        <w:tc>
          <w:tcPr>
            <w:tcW w:w="3402"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69E0D7F5" w14:textId="77777777" w:rsidR="007A2C3D" w:rsidRPr="00A64BE0" w:rsidRDefault="007A2C3D" w:rsidP="00DE0E45">
            <w:pPr>
              <w:pStyle w:val="TabletexthdLO"/>
              <w:jc w:val="center"/>
              <w:rPr>
                <w:rFonts w:ascii="Open Sans" w:eastAsia="Times New Roman" w:hAnsi="Open Sans" w:cs="Open Sans"/>
                <w:color w:val="000000" w:themeColor="text1"/>
                <w:sz w:val="22"/>
                <w:szCs w:val="22"/>
              </w:rPr>
            </w:pPr>
            <w:r w:rsidRPr="00A64BE0">
              <w:rPr>
                <w:rFonts w:ascii="Open Sans" w:eastAsia="Times New Roman" w:hAnsi="Open Sans" w:cs="Open Sans"/>
                <w:color w:val="000000" w:themeColor="text1"/>
                <w:sz w:val="22"/>
                <w:szCs w:val="22"/>
              </w:rPr>
              <w:t>Merit</w:t>
            </w:r>
          </w:p>
        </w:tc>
        <w:tc>
          <w:tcPr>
            <w:tcW w:w="3260"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71C9AF10" w14:textId="77777777" w:rsidR="007A2C3D" w:rsidRPr="00A64BE0" w:rsidRDefault="007A2C3D" w:rsidP="00DE0E45">
            <w:pPr>
              <w:pStyle w:val="TabletexthdLO"/>
              <w:jc w:val="center"/>
              <w:rPr>
                <w:rFonts w:ascii="Open Sans" w:eastAsia="Times New Roman" w:hAnsi="Open Sans" w:cs="Open Sans"/>
                <w:color w:val="000000" w:themeColor="text1"/>
                <w:sz w:val="22"/>
                <w:szCs w:val="22"/>
              </w:rPr>
            </w:pPr>
            <w:r w:rsidRPr="00A64BE0">
              <w:rPr>
                <w:rFonts w:ascii="Open Sans" w:eastAsia="Times New Roman" w:hAnsi="Open Sans" w:cs="Open Sans"/>
                <w:color w:val="000000" w:themeColor="text1"/>
                <w:sz w:val="22"/>
                <w:szCs w:val="22"/>
              </w:rPr>
              <w:t>Distinction</w:t>
            </w:r>
          </w:p>
        </w:tc>
      </w:tr>
      <w:tr w:rsidR="007A2C3D" w:rsidRPr="00A64BE0" w14:paraId="22F1C0EF" w14:textId="77777777" w:rsidTr="00DE0E45">
        <w:tc>
          <w:tcPr>
            <w:tcW w:w="72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06BAD8" w14:textId="77777777" w:rsidR="007A2C3D" w:rsidRPr="00A64BE0"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t>LO1</w:t>
            </w:r>
            <w:r w:rsidRPr="00A64BE0">
              <w:rPr>
                <w:rFonts w:ascii="Open Sans" w:hAnsi="Open Sans" w:cs="Open Sans"/>
                <w:color w:val="000000" w:themeColor="text1"/>
                <w:sz w:val="22"/>
                <w:szCs w:val="22"/>
              </w:rPr>
              <w:t xml:space="preserve"> Produce a Software Design Document by analysing a business-related problem and deduce an appropriate solution including a set of initial requirements</w:t>
            </w:r>
          </w:p>
        </w:tc>
        <w:tc>
          <w:tcPr>
            <w:tcW w:w="3260" w:type="dxa"/>
            <w:vMerge w:val="restart"/>
            <w:tcBorders>
              <w:right w:val="single" w:sz="8" w:space="0" w:color="000000"/>
            </w:tcBorders>
            <w:shd w:val="clear" w:color="auto" w:fill="auto"/>
            <w:tcMar>
              <w:top w:w="100" w:type="dxa"/>
              <w:left w:w="100" w:type="dxa"/>
              <w:bottom w:w="100" w:type="dxa"/>
              <w:right w:w="100" w:type="dxa"/>
            </w:tcMar>
          </w:tcPr>
          <w:p w14:paraId="6E3AAF68" w14:textId="77777777" w:rsidR="007A2C3D" w:rsidRPr="00A64BE0" w:rsidRDefault="007A2C3D" w:rsidP="00DE0E45">
            <w:pPr>
              <w:pStyle w:val="text"/>
              <w:rPr>
                <w:rFonts w:ascii="Open Sans" w:hAnsi="Open Sans" w:cs="Open Sans"/>
                <w:b/>
                <w:color w:val="000000" w:themeColor="text1"/>
                <w:sz w:val="22"/>
                <w:szCs w:val="22"/>
                <w:shd w:val="clear" w:color="auto" w:fill="FABF8F"/>
              </w:rPr>
            </w:pPr>
          </w:p>
          <w:p w14:paraId="5C6818CC" w14:textId="77777777" w:rsidR="007A2C3D" w:rsidRPr="00A64BE0" w:rsidRDefault="007A2C3D" w:rsidP="00DE0E45">
            <w:pPr>
              <w:pStyle w:val="text"/>
              <w:rPr>
                <w:rFonts w:ascii="Open Sans" w:hAnsi="Open Sans" w:cs="Open Sans"/>
                <w:b/>
                <w:color w:val="000000" w:themeColor="text1"/>
                <w:sz w:val="22"/>
                <w:szCs w:val="22"/>
                <w:shd w:val="clear" w:color="auto" w:fill="FABF8F"/>
              </w:rPr>
            </w:pPr>
          </w:p>
          <w:p w14:paraId="208C393B" w14:textId="77777777" w:rsidR="007A2C3D" w:rsidRPr="00A64BE0" w:rsidRDefault="007A2C3D" w:rsidP="00DE0E45">
            <w:pPr>
              <w:pStyle w:val="text"/>
              <w:rPr>
                <w:rFonts w:ascii="Open Sans" w:hAnsi="Open Sans" w:cs="Open Sans"/>
                <w:b/>
                <w:color w:val="000000" w:themeColor="text1"/>
                <w:sz w:val="22"/>
                <w:szCs w:val="22"/>
                <w:shd w:val="clear" w:color="auto" w:fill="FABF8F"/>
              </w:rPr>
            </w:pPr>
          </w:p>
          <w:p w14:paraId="3E7C4E39" w14:textId="77777777" w:rsidR="007A2C3D" w:rsidRPr="00A64BE0" w:rsidRDefault="007A2C3D" w:rsidP="00DE0E45">
            <w:pPr>
              <w:pStyle w:val="text"/>
              <w:rPr>
                <w:rFonts w:ascii="Open Sans" w:hAnsi="Open Sans" w:cs="Open Sans"/>
                <w:b/>
                <w:color w:val="000000" w:themeColor="text1"/>
                <w:sz w:val="22"/>
                <w:szCs w:val="22"/>
              </w:rPr>
            </w:pPr>
            <w:r w:rsidRPr="00A64BE0">
              <w:rPr>
                <w:rFonts w:ascii="Open Sans" w:hAnsi="Open Sans" w:cs="Open Sans"/>
                <w:b/>
                <w:color w:val="000000" w:themeColor="text1"/>
                <w:sz w:val="22"/>
                <w:szCs w:val="22"/>
              </w:rPr>
              <w:t>LO1 &amp; 2</w:t>
            </w:r>
          </w:p>
          <w:p w14:paraId="41D1A69E" w14:textId="77777777" w:rsidR="007A2C3D" w:rsidRPr="00A64BE0"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t>D1</w:t>
            </w:r>
            <w:r w:rsidRPr="00A64BE0">
              <w:rPr>
                <w:rFonts w:ascii="Open Sans" w:hAnsi="Open Sans" w:cs="Open Sans"/>
                <w:color w:val="000000" w:themeColor="text1"/>
                <w:sz w:val="22"/>
                <w:szCs w:val="22"/>
              </w:rPr>
              <w:t xml:space="preserve"> Justify the tools and techniques chosen to realise a custom built website. Justify your preferred selection of tools and techniques in deducing an appropriate solution to a business related problem.</w:t>
            </w:r>
          </w:p>
        </w:tc>
      </w:tr>
      <w:tr w:rsidR="007A2C3D" w:rsidRPr="00A64BE0" w14:paraId="2C6C016C" w14:textId="77777777" w:rsidTr="00DE0E45">
        <w:tc>
          <w:tcPr>
            <w:tcW w:w="3818"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8359E1" w14:textId="77777777" w:rsidR="007A2C3D"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t>P1</w:t>
            </w:r>
            <w:r w:rsidRPr="00A64BE0">
              <w:rPr>
                <w:rFonts w:ascii="Open Sans" w:hAnsi="Open Sans" w:cs="Open Sans"/>
                <w:color w:val="000000" w:themeColor="text1"/>
                <w:sz w:val="22"/>
                <w:szCs w:val="22"/>
              </w:rPr>
              <w:t xml:space="preserve"> Explore a business-related problem and produce a well-defined Problem Definition Statement supported by a set of user and system requirements.</w:t>
            </w:r>
          </w:p>
          <w:p w14:paraId="5D1BEA66" w14:textId="77777777" w:rsidR="007A2C3D" w:rsidRPr="00A64BE0" w:rsidRDefault="007A2C3D" w:rsidP="00DE0E45">
            <w:pPr>
              <w:pStyle w:val="text"/>
              <w:rPr>
                <w:rFonts w:ascii="Open Sans" w:hAnsi="Open Sans" w:cs="Open Sans"/>
                <w:color w:val="000000" w:themeColor="text1"/>
                <w:sz w:val="22"/>
                <w:szCs w:val="22"/>
              </w:rPr>
            </w:pPr>
          </w:p>
          <w:p w14:paraId="12FC26D8" w14:textId="77777777" w:rsidR="007A2C3D" w:rsidRPr="00A64BE0"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t>P2</w:t>
            </w:r>
            <w:r w:rsidRPr="00A64BE0">
              <w:rPr>
                <w:rFonts w:ascii="Open Sans" w:hAnsi="Open Sans" w:cs="Open Sans"/>
                <w:color w:val="000000" w:themeColor="text1"/>
                <w:sz w:val="22"/>
                <w:szCs w:val="22"/>
              </w:rPr>
              <w:t xml:space="preserve"> Determine any areas of risk related to the successful completion of your application. </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6E6AF380" w14:textId="77777777" w:rsidR="007A2C3D" w:rsidRPr="00A64BE0"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t>M1</w:t>
            </w:r>
            <w:r w:rsidRPr="00A64BE0">
              <w:rPr>
                <w:rFonts w:ascii="Open Sans" w:hAnsi="Open Sans" w:cs="Open Sans"/>
                <w:color w:val="000000" w:themeColor="text1"/>
                <w:sz w:val="22"/>
                <w:szCs w:val="22"/>
              </w:rPr>
              <w:t xml:space="preserve"> Analyse a business-related problem using appropriate methods and produce a well-structured Software Design Document that defines a proposed solution and includes relevant details on requirements, system analysis, system design, coding, testing and implementation. </w:t>
            </w:r>
          </w:p>
        </w:tc>
        <w:tc>
          <w:tcPr>
            <w:tcW w:w="3260" w:type="dxa"/>
            <w:vMerge/>
            <w:tcBorders>
              <w:right w:val="single" w:sz="8" w:space="0" w:color="000000"/>
            </w:tcBorders>
            <w:shd w:val="clear" w:color="auto" w:fill="auto"/>
            <w:tcMar>
              <w:top w:w="100" w:type="dxa"/>
              <w:left w:w="100" w:type="dxa"/>
              <w:bottom w:w="100" w:type="dxa"/>
              <w:right w:w="100" w:type="dxa"/>
            </w:tcMar>
          </w:tcPr>
          <w:p w14:paraId="180C56D6" w14:textId="77777777" w:rsidR="007A2C3D" w:rsidRPr="00A64BE0" w:rsidRDefault="007A2C3D" w:rsidP="00DE0E45">
            <w:pPr>
              <w:pStyle w:val="text"/>
              <w:rPr>
                <w:rFonts w:ascii="Open Sans" w:hAnsi="Open Sans" w:cs="Open Sans"/>
                <w:color w:val="000000" w:themeColor="text1"/>
                <w:sz w:val="22"/>
                <w:szCs w:val="22"/>
              </w:rPr>
            </w:pPr>
          </w:p>
        </w:tc>
      </w:tr>
      <w:tr w:rsidR="007A2C3D" w:rsidRPr="00A64BE0" w14:paraId="0ECD86D5" w14:textId="77777777" w:rsidTr="00DE0E45">
        <w:tc>
          <w:tcPr>
            <w:tcW w:w="72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7F501F" w14:textId="77777777" w:rsidR="007A2C3D" w:rsidRPr="00A64BE0"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t>LO2</w:t>
            </w:r>
            <w:r w:rsidRPr="00A64BE0">
              <w:rPr>
                <w:rFonts w:ascii="Open Sans" w:hAnsi="Open Sans" w:cs="Open Sans"/>
                <w:color w:val="000000" w:themeColor="text1"/>
                <w:sz w:val="22"/>
                <w:szCs w:val="22"/>
                <w:shd w:val="clear" w:color="auto" w:fill="FDE9D9"/>
              </w:rPr>
              <w:t xml:space="preserve"> </w:t>
            </w:r>
            <w:r w:rsidRPr="00A64BE0">
              <w:rPr>
                <w:rFonts w:ascii="Open Sans" w:hAnsi="Open Sans" w:cs="Open Sans"/>
                <w:color w:val="000000" w:themeColor="text1"/>
                <w:sz w:val="22"/>
                <w:szCs w:val="22"/>
              </w:rPr>
              <w:t>Use design and development methodologies with tools and techniques associated with the creation of a business application</w:t>
            </w:r>
          </w:p>
        </w:tc>
        <w:tc>
          <w:tcPr>
            <w:tcW w:w="3260" w:type="dxa"/>
            <w:vMerge/>
            <w:tcBorders>
              <w:right w:val="single" w:sz="8" w:space="0" w:color="000000"/>
            </w:tcBorders>
            <w:shd w:val="clear" w:color="auto" w:fill="auto"/>
            <w:tcMar>
              <w:top w:w="100" w:type="dxa"/>
              <w:left w:w="100" w:type="dxa"/>
              <w:bottom w:w="100" w:type="dxa"/>
              <w:right w:w="100" w:type="dxa"/>
            </w:tcMar>
          </w:tcPr>
          <w:p w14:paraId="1D317E78" w14:textId="77777777" w:rsidR="007A2C3D" w:rsidRPr="00A64BE0" w:rsidRDefault="007A2C3D" w:rsidP="00DE0E45">
            <w:pPr>
              <w:pStyle w:val="text"/>
              <w:rPr>
                <w:rFonts w:ascii="Open Sans" w:hAnsi="Open Sans" w:cs="Open Sans"/>
                <w:color w:val="000000" w:themeColor="text1"/>
                <w:sz w:val="22"/>
                <w:szCs w:val="22"/>
              </w:rPr>
            </w:pPr>
          </w:p>
        </w:tc>
      </w:tr>
      <w:tr w:rsidR="007A2C3D" w:rsidRPr="00A64BE0" w14:paraId="5E5842A9" w14:textId="77777777" w:rsidTr="00DE0E45">
        <w:tc>
          <w:tcPr>
            <w:tcW w:w="3818"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BA468F" w14:textId="77777777" w:rsidR="007A2C3D" w:rsidRPr="00A64BE0"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t>P3</w:t>
            </w:r>
            <w:r w:rsidRPr="00A64BE0">
              <w:rPr>
                <w:rFonts w:ascii="Open Sans" w:hAnsi="Open Sans" w:cs="Open Sans"/>
                <w:color w:val="000000" w:themeColor="text1"/>
                <w:sz w:val="22"/>
                <w:szCs w:val="22"/>
              </w:rPr>
              <w:t xml:space="preserve"> Research the use of software development tools and techniques and identify any that have been selected for the development of this application.</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6E31CA17" w14:textId="77777777" w:rsidR="007A2C3D" w:rsidRPr="00A64BE0"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t>M2</w:t>
            </w:r>
            <w:r w:rsidRPr="00A64BE0">
              <w:rPr>
                <w:rFonts w:ascii="Open Sans" w:hAnsi="Open Sans" w:cs="Open Sans"/>
                <w:color w:val="000000" w:themeColor="text1"/>
                <w:sz w:val="22"/>
                <w:szCs w:val="22"/>
              </w:rPr>
              <w:t xml:space="preserve"> Compare the differences between the various software development tools and techniques researched and justify your preferred selection as well as your preferred software development methodology.</w:t>
            </w:r>
          </w:p>
        </w:tc>
        <w:tc>
          <w:tcPr>
            <w:tcW w:w="3260" w:type="dxa"/>
            <w:vMerge/>
            <w:tcBorders>
              <w:bottom w:val="single" w:sz="6" w:space="0" w:color="000000"/>
              <w:right w:val="single" w:sz="8" w:space="0" w:color="000000"/>
            </w:tcBorders>
            <w:shd w:val="clear" w:color="auto" w:fill="auto"/>
            <w:tcMar>
              <w:top w:w="100" w:type="dxa"/>
              <w:left w:w="100" w:type="dxa"/>
              <w:bottom w:w="100" w:type="dxa"/>
              <w:right w:w="100" w:type="dxa"/>
            </w:tcMar>
          </w:tcPr>
          <w:p w14:paraId="0722D529" w14:textId="77777777" w:rsidR="007A2C3D" w:rsidRPr="00A64BE0" w:rsidRDefault="007A2C3D" w:rsidP="00DE0E45">
            <w:pPr>
              <w:pStyle w:val="text"/>
              <w:rPr>
                <w:rFonts w:ascii="Open Sans" w:hAnsi="Open Sans" w:cs="Open Sans"/>
                <w:color w:val="000000" w:themeColor="text1"/>
                <w:sz w:val="22"/>
                <w:szCs w:val="22"/>
              </w:rPr>
            </w:pPr>
          </w:p>
        </w:tc>
      </w:tr>
      <w:tr w:rsidR="007A2C3D" w:rsidRPr="00A64BE0" w14:paraId="34C235E1" w14:textId="77777777" w:rsidTr="00DE0E45">
        <w:tc>
          <w:tcPr>
            <w:tcW w:w="7220" w:type="dxa"/>
            <w:gridSpan w:val="2"/>
            <w:tcBorders>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14:paraId="7B023325" w14:textId="77777777" w:rsidR="007A2C3D" w:rsidRPr="00A64BE0"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t>LO3</w:t>
            </w:r>
            <w:r w:rsidRPr="00A64BE0">
              <w:rPr>
                <w:rFonts w:ascii="Open Sans" w:hAnsi="Open Sans" w:cs="Open Sans"/>
                <w:color w:val="000000" w:themeColor="text1"/>
                <w:sz w:val="22"/>
                <w:szCs w:val="22"/>
              </w:rPr>
              <w:t xml:space="preserve"> Work individually and as part of a team to plan and produce a functional business application with support documentation</w:t>
            </w:r>
          </w:p>
        </w:tc>
        <w:tc>
          <w:tcPr>
            <w:tcW w:w="3260"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1E7105E9" w14:textId="77777777" w:rsidR="007A2C3D" w:rsidRPr="00A64BE0" w:rsidRDefault="007A2C3D" w:rsidP="00DE0E45">
            <w:pPr>
              <w:pStyle w:val="text"/>
              <w:rPr>
                <w:rFonts w:ascii="Open Sans" w:hAnsi="Open Sans" w:cs="Open Sans"/>
                <w:color w:val="000000" w:themeColor="text1"/>
                <w:sz w:val="22"/>
                <w:szCs w:val="22"/>
              </w:rPr>
            </w:pPr>
          </w:p>
          <w:p w14:paraId="70FC6BAC" w14:textId="77777777" w:rsidR="007A2C3D" w:rsidRPr="00A64BE0" w:rsidRDefault="007A2C3D" w:rsidP="00DE0E45">
            <w:pPr>
              <w:pStyle w:val="text"/>
              <w:rPr>
                <w:rFonts w:ascii="Open Sans" w:hAnsi="Open Sans" w:cs="Open Sans"/>
                <w:color w:val="000000" w:themeColor="text1"/>
                <w:sz w:val="22"/>
                <w:szCs w:val="22"/>
              </w:rPr>
            </w:pPr>
          </w:p>
          <w:p w14:paraId="1EBB8FE3" w14:textId="77777777" w:rsidR="007A2C3D" w:rsidRPr="00A64BE0" w:rsidRDefault="007A2C3D" w:rsidP="00DE0E45">
            <w:pPr>
              <w:pStyle w:val="text"/>
              <w:rPr>
                <w:rFonts w:ascii="Open Sans" w:hAnsi="Open Sans" w:cs="Open Sans"/>
                <w:color w:val="000000" w:themeColor="text1"/>
                <w:sz w:val="22"/>
                <w:szCs w:val="22"/>
              </w:rPr>
            </w:pPr>
          </w:p>
          <w:p w14:paraId="1C8BA83F" w14:textId="77777777" w:rsidR="007A2C3D" w:rsidRPr="00A64BE0"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t>D2</w:t>
            </w:r>
            <w:r w:rsidRPr="00A64BE0">
              <w:rPr>
                <w:rFonts w:ascii="Open Sans" w:hAnsi="Open Sans" w:cs="Open Sans"/>
                <w:color w:val="000000" w:themeColor="text1"/>
                <w:sz w:val="22"/>
                <w:szCs w:val="22"/>
              </w:rPr>
              <w:t xml:space="preserve"> Evaluate any new insights, ideas or potential improvements to your system and justify the reasons why you have chosen to include (or not to include) them as part of this business application.</w:t>
            </w:r>
          </w:p>
        </w:tc>
      </w:tr>
      <w:tr w:rsidR="007A2C3D" w:rsidRPr="00A64BE0" w14:paraId="3702233D" w14:textId="77777777" w:rsidTr="00DE0E45">
        <w:tc>
          <w:tcPr>
            <w:tcW w:w="381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999CD09" w14:textId="77777777" w:rsidR="007A2C3D"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lastRenderedPageBreak/>
              <w:t>P4</w:t>
            </w:r>
            <w:r w:rsidRPr="00A64BE0">
              <w:rPr>
                <w:rFonts w:ascii="Open Sans" w:hAnsi="Open Sans" w:cs="Open Sans"/>
                <w:color w:val="000000" w:themeColor="text1"/>
                <w:sz w:val="22"/>
                <w:szCs w:val="22"/>
              </w:rPr>
              <w:t xml:space="preserve"> Create a formal presentation that effectively reviews your business application, problem definition statement, proposed solution and development strategy. Use this presentation as part of a peer-review and document any feedback given.</w:t>
            </w:r>
          </w:p>
          <w:p w14:paraId="3C5B9302" w14:textId="77777777" w:rsidR="007A2C3D" w:rsidRDefault="007A2C3D" w:rsidP="00DE0E45">
            <w:pPr>
              <w:pStyle w:val="text"/>
              <w:rPr>
                <w:rFonts w:ascii="Open Sans" w:hAnsi="Open Sans" w:cs="Open Sans"/>
                <w:color w:val="000000" w:themeColor="text1"/>
                <w:sz w:val="22"/>
                <w:szCs w:val="22"/>
              </w:rPr>
            </w:pPr>
          </w:p>
          <w:p w14:paraId="20238B2C" w14:textId="77777777" w:rsidR="007A2C3D" w:rsidRPr="00A64BE0" w:rsidRDefault="007A2C3D" w:rsidP="00DE0E45">
            <w:pPr>
              <w:pStyle w:val="text"/>
              <w:rPr>
                <w:rFonts w:ascii="Open Sans" w:hAnsi="Open Sans" w:cs="Open Sans"/>
                <w:b/>
                <w:color w:val="000000" w:themeColor="text1"/>
                <w:sz w:val="22"/>
                <w:szCs w:val="22"/>
              </w:rPr>
            </w:pPr>
            <w:r w:rsidRPr="00AD0444">
              <w:rPr>
                <w:rFonts w:ascii="Open Sans" w:hAnsi="Open Sans" w:cs="Open Sans"/>
                <w:b/>
                <w:sz w:val="22"/>
                <w:szCs w:val="22"/>
              </w:rPr>
              <w:t>P5</w:t>
            </w:r>
            <w:r w:rsidRPr="00AD0444">
              <w:rPr>
                <w:rFonts w:ascii="Open Sans" w:hAnsi="Open Sans" w:cs="Open Sans"/>
                <w:sz w:val="22"/>
                <w:szCs w:val="22"/>
              </w:rPr>
              <w:t xml:space="preserve"> Develop a functional business application based on a specified business problem.</w:t>
            </w:r>
          </w:p>
        </w:tc>
        <w:tc>
          <w:tcPr>
            <w:tcW w:w="3402"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E9EC97D" w14:textId="77777777" w:rsidR="007A2C3D" w:rsidRDefault="007A2C3D" w:rsidP="00DE0E45">
            <w:pPr>
              <w:pStyle w:val="text"/>
              <w:rPr>
                <w:rFonts w:ascii="Open Sans" w:hAnsi="Open Sans" w:cs="Open Sans"/>
                <w:color w:val="000000" w:themeColor="text1"/>
                <w:sz w:val="22"/>
                <w:szCs w:val="22"/>
              </w:rPr>
            </w:pPr>
            <w:r w:rsidRPr="00A64BE0">
              <w:rPr>
                <w:rFonts w:ascii="Open Sans" w:hAnsi="Open Sans" w:cs="Open Sans"/>
                <w:b/>
                <w:color w:val="000000" w:themeColor="text1"/>
                <w:sz w:val="22"/>
                <w:szCs w:val="22"/>
              </w:rPr>
              <w:t>M3</w:t>
            </w:r>
            <w:r w:rsidRPr="00A64BE0">
              <w:rPr>
                <w:rFonts w:ascii="Open Sans" w:hAnsi="Open Sans" w:cs="Open Sans"/>
                <w:color w:val="000000" w:themeColor="text1"/>
                <w:sz w:val="22"/>
                <w:szCs w:val="22"/>
              </w:rPr>
              <w:t xml:space="preserve"> Interpret your peer-review feedback and identify opportunities not previously considered.</w:t>
            </w:r>
          </w:p>
          <w:p w14:paraId="7CA48438" w14:textId="77777777" w:rsidR="007A2C3D" w:rsidRPr="00A64BE0" w:rsidRDefault="007A2C3D" w:rsidP="00DE0E45">
            <w:pPr>
              <w:pStyle w:val="text"/>
              <w:rPr>
                <w:rFonts w:ascii="Open Sans" w:hAnsi="Open Sans" w:cs="Open Sans"/>
                <w:color w:val="000000" w:themeColor="text1"/>
                <w:sz w:val="22"/>
                <w:szCs w:val="22"/>
              </w:rPr>
            </w:pPr>
          </w:p>
          <w:p w14:paraId="4E7140F1" w14:textId="77777777" w:rsidR="007A2C3D" w:rsidRPr="00A64BE0" w:rsidRDefault="007A2C3D" w:rsidP="00DE0E45">
            <w:pPr>
              <w:pStyle w:val="text"/>
              <w:rPr>
                <w:rFonts w:ascii="Open Sans" w:hAnsi="Open Sans" w:cs="Open Sans"/>
                <w:b/>
                <w:color w:val="000000" w:themeColor="text1"/>
                <w:sz w:val="22"/>
                <w:szCs w:val="22"/>
              </w:rPr>
            </w:pPr>
            <w:r w:rsidRPr="00A64BE0">
              <w:rPr>
                <w:rFonts w:ascii="Open Sans" w:hAnsi="Open Sans" w:cs="Open Sans"/>
                <w:b/>
                <w:color w:val="000000" w:themeColor="text1"/>
                <w:sz w:val="22"/>
                <w:szCs w:val="22"/>
              </w:rPr>
              <w:t>M4</w:t>
            </w:r>
            <w:r w:rsidRPr="00A64BE0">
              <w:rPr>
                <w:rFonts w:ascii="Open Sans" w:hAnsi="Open Sans" w:cs="Open Sans"/>
                <w:color w:val="000000" w:themeColor="text1"/>
                <w:sz w:val="22"/>
                <w:szCs w:val="22"/>
              </w:rPr>
              <w:t xml:space="preserve"> Develop a functional business application based on a specific Software Design Document with supportive evidence of using the preferred tools, techniques and methodologies.</w:t>
            </w:r>
          </w:p>
        </w:tc>
        <w:tc>
          <w:tcPr>
            <w:tcW w:w="3260" w:type="dxa"/>
            <w:vMerge/>
            <w:tcBorders>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69D54D44" w14:textId="77777777" w:rsidR="007A2C3D" w:rsidRPr="00A64BE0" w:rsidRDefault="007A2C3D" w:rsidP="00DE0E45">
            <w:pPr>
              <w:pStyle w:val="text"/>
              <w:rPr>
                <w:rFonts w:ascii="Open Sans" w:hAnsi="Open Sans" w:cs="Open Sans"/>
                <w:color w:val="000000" w:themeColor="text1"/>
                <w:sz w:val="22"/>
                <w:szCs w:val="22"/>
              </w:rPr>
            </w:pPr>
          </w:p>
        </w:tc>
      </w:tr>
      <w:tr w:rsidR="007A2C3D" w:rsidRPr="00A64BE0" w14:paraId="5EA56B15" w14:textId="77777777" w:rsidTr="00DE0E45">
        <w:tc>
          <w:tcPr>
            <w:tcW w:w="7220" w:type="dxa"/>
            <w:gridSpan w:val="2"/>
            <w:tcBorders>
              <w:top w:val="single" w:sz="4" w:space="0" w:color="auto"/>
              <w:left w:val="single" w:sz="8" w:space="0" w:color="000000"/>
              <w:right w:val="single" w:sz="8" w:space="0" w:color="000000"/>
            </w:tcBorders>
            <w:shd w:val="clear" w:color="auto" w:fill="auto"/>
            <w:tcMar>
              <w:top w:w="100" w:type="dxa"/>
              <w:left w:w="100" w:type="dxa"/>
              <w:bottom w:w="100" w:type="dxa"/>
              <w:right w:w="100" w:type="dxa"/>
            </w:tcMar>
          </w:tcPr>
          <w:p w14:paraId="680EA676" w14:textId="77777777" w:rsidR="007A2C3D" w:rsidRPr="00A64BE0" w:rsidRDefault="007A2C3D" w:rsidP="00DE0E45">
            <w:pPr>
              <w:pStyle w:val="text"/>
              <w:rPr>
                <w:rFonts w:ascii="Open Sans" w:hAnsi="Open Sans" w:cs="Open Sans"/>
                <w:b/>
                <w:color w:val="000000" w:themeColor="text1"/>
                <w:sz w:val="22"/>
                <w:szCs w:val="22"/>
              </w:rPr>
            </w:pPr>
            <w:r w:rsidRPr="00AD0444">
              <w:rPr>
                <w:rFonts w:ascii="Open Sans" w:hAnsi="Open Sans" w:cs="Open Sans"/>
                <w:b/>
                <w:sz w:val="22"/>
                <w:szCs w:val="22"/>
              </w:rPr>
              <w:t>LO4</w:t>
            </w:r>
            <w:r w:rsidRPr="00AD0444">
              <w:rPr>
                <w:rFonts w:ascii="Open Sans" w:hAnsi="Open Sans" w:cs="Open Sans"/>
                <w:sz w:val="22"/>
                <w:szCs w:val="22"/>
              </w:rPr>
              <w:t xml:space="preserve"> Evaluate the performance of a business application against its Software Design Document and initial requirements</w:t>
            </w:r>
          </w:p>
        </w:tc>
        <w:tc>
          <w:tcPr>
            <w:tcW w:w="3260" w:type="dxa"/>
            <w:tcBorders>
              <w:bottom w:val="nil"/>
              <w:right w:val="single" w:sz="8" w:space="0" w:color="000000"/>
            </w:tcBorders>
            <w:shd w:val="clear" w:color="auto" w:fill="auto"/>
            <w:tcMar>
              <w:top w:w="100" w:type="dxa"/>
              <w:left w:w="100" w:type="dxa"/>
              <w:bottom w:w="100" w:type="dxa"/>
              <w:right w:w="100" w:type="dxa"/>
            </w:tcMar>
          </w:tcPr>
          <w:p w14:paraId="1514EBC4" w14:textId="77777777" w:rsidR="007A2C3D" w:rsidRPr="00A64BE0" w:rsidRDefault="007A2C3D" w:rsidP="00DE0E45">
            <w:pPr>
              <w:pStyle w:val="text"/>
              <w:rPr>
                <w:rFonts w:ascii="Open Sans" w:hAnsi="Open Sans" w:cs="Open Sans"/>
                <w:color w:val="000000" w:themeColor="text1"/>
                <w:sz w:val="22"/>
                <w:szCs w:val="22"/>
              </w:rPr>
            </w:pPr>
          </w:p>
        </w:tc>
      </w:tr>
      <w:tr w:rsidR="007A2C3D" w:rsidRPr="00A64BE0" w14:paraId="0B991749" w14:textId="77777777" w:rsidTr="00DE0E45">
        <w:tc>
          <w:tcPr>
            <w:tcW w:w="3818" w:type="dxa"/>
            <w:tcBorders>
              <w:left w:val="single" w:sz="8" w:space="0" w:color="000000"/>
              <w:right w:val="single" w:sz="8" w:space="0" w:color="000000"/>
            </w:tcBorders>
            <w:shd w:val="clear" w:color="auto" w:fill="auto"/>
            <w:tcMar>
              <w:top w:w="100" w:type="dxa"/>
              <w:left w:w="100" w:type="dxa"/>
              <w:bottom w:w="100" w:type="dxa"/>
              <w:right w:w="100" w:type="dxa"/>
            </w:tcMar>
          </w:tcPr>
          <w:p w14:paraId="0B09FD44" w14:textId="77777777" w:rsidR="007A2C3D" w:rsidRPr="00A64BE0" w:rsidRDefault="007A2C3D" w:rsidP="00DE0E45">
            <w:pPr>
              <w:pStyle w:val="text"/>
              <w:rPr>
                <w:rFonts w:ascii="Open Sans" w:hAnsi="Open Sans" w:cs="Open Sans"/>
                <w:b/>
                <w:color w:val="000000" w:themeColor="text1"/>
                <w:sz w:val="22"/>
                <w:szCs w:val="22"/>
              </w:rPr>
            </w:pPr>
            <w:r w:rsidRPr="00AD0444">
              <w:rPr>
                <w:rFonts w:ascii="Open Sans" w:hAnsi="Open Sans" w:cs="Open Sans"/>
                <w:b/>
                <w:sz w:val="22"/>
                <w:szCs w:val="22"/>
              </w:rPr>
              <w:t>P6</w:t>
            </w:r>
            <w:r w:rsidRPr="00AD0444">
              <w:rPr>
                <w:rFonts w:ascii="Open Sans" w:hAnsi="Open Sans" w:cs="Open Sans"/>
                <w:sz w:val="22"/>
                <w:szCs w:val="22"/>
              </w:rPr>
              <w:t xml:space="preserve"> Review the performance of your business application against the Problem Definition Statement and initial requirements.</w:t>
            </w:r>
          </w:p>
        </w:tc>
        <w:tc>
          <w:tcPr>
            <w:tcW w:w="3402" w:type="dxa"/>
            <w:tcBorders>
              <w:right w:val="single" w:sz="8" w:space="0" w:color="000000"/>
            </w:tcBorders>
            <w:shd w:val="clear" w:color="auto" w:fill="auto"/>
            <w:tcMar>
              <w:top w:w="100" w:type="dxa"/>
              <w:left w:w="100" w:type="dxa"/>
              <w:bottom w:w="100" w:type="dxa"/>
              <w:right w:w="100" w:type="dxa"/>
            </w:tcMar>
          </w:tcPr>
          <w:p w14:paraId="1945DE1E" w14:textId="77777777" w:rsidR="007A2C3D" w:rsidRPr="00A64BE0" w:rsidRDefault="007A2C3D" w:rsidP="00DE0E45">
            <w:pPr>
              <w:pStyle w:val="text"/>
              <w:rPr>
                <w:rFonts w:ascii="Open Sans" w:hAnsi="Open Sans" w:cs="Open Sans"/>
                <w:b/>
                <w:color w:val="000000" w:themeColor="text1"/>
                <w:sz w:val="22"/>
                <w:szCs w:val="22"/>
              </w:rPr>
            </w:pPr>
            <w:r w:rsidRPr="00AD0444">
              <w:rPr>
                <w:rFonts w:ascii="Open Sans" w:hAnsi="Open Sans" w:cs="Open Sans"/>
                <w:b/>
                <w:sz w:val="22"/>
                <w:szCs w:val="22"/>
              </w:rPr>
              <w:t>M5</w:t>
            </w:r>
            <w:r w:rsidRPr="00AD0444">
              <w:rPr>
                <w:rFonts w:ascii="Open Sans" w:hAnsi="Open Sans" w:cs="Open Sans"/>
                <w:sz w:val="22"/>
                <w:szCs w:val="22"/>
              </w:rPr>
              <w:t xml:space="preserve"> Analyse the factors that influence the performance of a business application and use them to undertake a critical review of the design, development and testing stages of your application. Conclude your review by reflectively discussing your previously identified risks.</w:t>
            </w:r>
          </w:p>
        </w:tc>
        <w:tc>
          <w:tcPr>
            <w:tcW w:w="3260" w:type="dxa"/>
            <w:tcBorders>
              <w:top w:val="nil"/>
              <w:bottom w:val="single" w:sz="4" w:space="0" w:color="auto"/>
              <w:right w:val="single" w:sz="8" w:space="0" w:color="000000"/>
            </w:tcBorders>
            <w:shd w:val="clear" w:color="auto" w:fill="auto"/>
            <w:tcMar>
              <w:top w:w="100" w:type="dxa"/>
              <w:left w:w="100" w:type="dxa"/>
              <w:bottom w:w="100" w:type="dxa"/>
              <w:right w:w="100" w:type="dxa"/>
            </w:tcMar>
          </w:tcPr>
          <w:p w14:paraId="2866D228" w14:textId="77777777" w:rsidR="007A2C3D" w:rsidRPr="00A64BE0" w:rsidRDefault="007A2C3D" w:rsidP="00DE0E45">
            <w:pPr>
              <w:pStyle w:val="text"/>
              <w:rPr>
                <w:rFonts w:ascii="Open Sans" w:hAnsi="Open Sans" w:cs="Open Sans"/>
                <w:color w:val="000000" w:themeColor="text1"/>
                <w:sz w:val="22"/>
                <w:szCs w:val="22"/>
              </w:rPr>
            </w:pPr>
            <w:r w:rsidRPr="00AD0444">
              <w:rPr>
                <w:rFonts w:ascii="Open Sans" w:hAnsi="Open Sans" w:cs="Open Sans"/>
                <w:b/>
                <w:sz w:val="22"/>
                <w:szCs w:val="22"/>
              </w:rPr>
              <w:t>D3</w:t>
            </w:r>
            <w:r w:rsidRPr="00AD0444">
              <w:rPr>
                <w:rFonts w:ascii="Open Sans" w:hAnsi="Open Sans" w:cs="Open Sans"/>
                <w:sz w:val="22"/>
                <w:szCs w:val="22"/>
              </w:rPr>
              <w:t xml:space="preserve"> Critically evaluate the strengths and weaknesses of your business application and fully justify opportunities for improvement and further development.</w:t>
            </w:r>
          </w:p>
        </w:tc>
      </w:tr>
    </w:tbl>
    <w:p w14:paraId="6296E4B2" w14:textId="742656FA" w:rsidR="001E7B4F" w:rsidRPr="001E7B4F" w:rsidRDefault="001E7B4F" w:rsidP="001E7B4F"/>
    <w:sectPr w:rsidR="001E7B4F" w:rsidRPr="001E7B4F" w:rsidSect="004B27E0">
      <w:headerReference w:type="even" r:id="rId15"/>
      <w:headerReference w:type="default" r:id="rId16"/>
      <w:footerReference w:type="default" r:id="rId17"/>
      <w:headerReference w:type="first" r:id="rId18"/>
      <w:footerReference w:type="first" r:id="rId19"/>
      <w:pgSz w:w="11901" w:h="16817"/>
      <w:pgMar w:top="680" w:right="680" w:bottom="680" w:left="680" w:header="709" w:footer="2893"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F14CA5" w14:textId="77777777" w:rsidR="00827B1C" w:rsidRDefault="00827B1C" w:rsidP="00547BAF">
      <w:r>
        <w:separator/>
      </w:r>
    </w:p>
  </w:endnote>
  <w:endnote w:type="continuationSeparator" w:id="0">
    <w:p w14:paraId="64737180" w14:textId="77777777" w:rsidR="00827B1C" w:rsidRDefault="00827B1C"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F7C5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B1EC9A" w14:textId="77777777" w:rsidR="00B8089A" w:rsidRDefault="00B8089A" w:rsidP="00B808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0BEC8" w14:textId="77777777" w:rsidR="00E16854" w:rsidRDefault="00E168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DDF68" w14:textId="77777777" w:rsidR="00547BAF" w:rsidRDefault="00547BAF" w:rsidP="00547BAF">
    <w:pPr>
      <w:pStyle w:val="Footer"/>
      <w:ind w:right="360"/>
    </w:pPr>
    <w:r>
      <w:rPr>
        <w:noProof/>
        <w:lang w:eastAsia="en-GB"/>
      </w:rPr>
      <w:drawing>
        <wp:anchor distT="0" distB="0" distL="114300" distR="114300" simplePos="0" relativeHeight="251658240" behindDoc="1" locked="1" layoutInCell="1" allowOverlap="1" wp14:anchorId="706400ED" wp14:editId="47846EB8">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C00F4" w14:textId="5CB2F821"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7A2C3D">
      <w:rPr>
        <w:rStyle w:val="PageNumber"/>
        <w:noProof/>
      </w:rPr>
      <w:t>7</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6F4BC76A" w14:textId="77777777" w:rsidTr="00717F48">
      <w:tc>
        <w:tcPr>
          <w:tcW w:w="10531" w:type="dxa"/>
          <w:vAlign w:val="center"/>
        </w:tcPr>
        <w:p w14:paraId="1CDD4278" w14:textId="1BD767E6" w:rsidR="00717F48" w:rsidRDefault="00717F48" w:rsidP="00EE345F">
          <w:pPr>
            <w:pStyle w:val="Footer"/>
          </w:pPr>
          <w:r>
            <w:t xml:space="preserve">HNC/HND </w:t>
          </w:r>
          <w:r w:rsidR="005C298D">
            <w:t>Computing</w:t>
          </w:r>
        </w:p>
      </w:tc>
    </w:tr>
  </w:tbl>
  <w:p w14:paraId="492E14D5" w14:textId="77777777" w:rsidR="00547BAF" w:rsidRDefault="00547BAF" w:rsidP="00B8089A">
    <w:pPr>
      <w:pStyle w:val="Footer"/>
      <w:ind w:right="360"/>
    </w:pPr>
    <w:r>
      <w:rPr>
        <w:noProof/>
        <w:lang w:eastAsia="en-GB"/>
      </w:rPr>
      <w:drawing>
        <wp:anchor distT="0" distB="0" distL="114300" distR="114300" simplePos="0" relativeHeight="251661312" behindDoc="1" locked="0" layoutInCell="1" allowOverlap="1" wp14:anchorId="3E9874F7" wp14:editId="79CC05B0">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15AF2" w14:textId="77777777" w:rsidR="00547BAF" w:rsidRDefault="00547BAF" w:rsidP="00547BAF">
    <w:pPr>
      <w:pStyle w:val="Footer"/>
      <w:ind w:right="360"/>
    </w:pPr>
    <w:r>
      <w:rPr>
        <w:noProof/>
        <w:lang w:eastAsia="en-GB"/>
      </w:rPr>
      <w:drawing>
        <wp:anchor distT="0" distB="0" distL="114300" distR="114300" simplePos="0" relativeHeight="251660288" behindDoc="1" locked="1" layoutInCell="1" allowOverlap="1" wp14:anchorId="2303289A" wp14:editId="4B395291">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CADD6B" w14:textId="77777777" w:rsidR="00827B1C" w:rsidRDefault="00827B1C" w:rsidP="00547BAF">
      <w:r>
        <w:separator/>
      </w:r>
    </w:p>
  </w:footnote>
  <w:footnote w:type="continuationSeparator" w:id="0">
    <w:p w14:paraId="69FEB2A6" w14:textId="77777777" w:rsidR="00827B1C" w:rsidRDefault="00827B1C" w:rsidP="00547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CCED2" w14:textId="1ACF6CBB" w:rsidR="00E16854" w:rsidRDefault="00827B1C">
    <w:pPr>
      <w:pStyle w:val="Header"/>
    </w:pPr>
    <w:r>
      <w:rPr>
        <w:noProof/>
      </w:rPr>
      <w:pict w14:anchorId="287B3C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20" o:spid="_x0000_s2050" type="#_x0000_t136" style="position:absolute;margin-left:0;margin-top:0;width:540.4pt;height:202.65pt;rotation:315;z-index:-251651072;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5A20B" w14:textId="50F0288F" w:rsidR="004B27E0" w:rsidRPr="002B583D" w:rsidRDefault="00827B1C" w:rsidP="004B27E0">
    <w:pPr>
      <w:pStyle w:val="Notes"/>
      <w:outlineLvl w:val="0"/>
      <w:rPr>
        <w:sz w:val="16"/>
        <w:szCs w:val="16"/>
      </w:rPr>
    </w:pPr>
    <w:r>
      <w:rPr>
        <w:noProof/>
      </w:rPr>
      <w:pict w14:anchorId="3CB6E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21" o:spid="_x0000_s2051" type="#_x0000_t136" style="position:absolute;margin-left:0;margin-top:0;width:540.4pt;height:202.65pt;rotation:315;z-index:-251649024;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r w:rsidR="004B27E0" w:rsidRPr="002B583D">
      <w:rPr>
        <w:sz w:val="16"/>
        <w:szCs w:val="16"/>
      </w:rPr>
      <w:t xml:space="preserve">Please note that this Example Assessment Brief is </w:t>
    </w:r>
    <w:r w:rsidR="004B27E0" w:rsidRPr="002B583D">
      <w:rPr>
        <w:sz w:val="16"/>
        <w:szCs w:val="16"/>
        <w:u w:val="single"/>
      </w:rPr>
      <w:t>NOT</w:t>
    </w:r>
    <w:r w:rsidR="004B27E0" w:rsidRPr="002B583D">
      <w:rPr>
        <w:sz w:val="16"/>
        <w:szCs w:val="16"/>
      </w:rPr>
      <w:t xml:space="preserve"> an authorised assignment brief. It is provided as a reference only. </w:t>
    </w:r>
  </w:p>
  <w:p w14:paraId="55124F0A" w14:textId="7B4CD2DA" w:rsidR="004B27E0" w:rsidRPr="004B27E0" w:rsidRDefault="004B27E0" w:rsidP="004B27E0">
    <w:pPr>
      <w:pStyle w:val="Notes"/>
      <w:rPr>
        <w:b w:val="0"/>
        <w:sz w:val="16"/>
        <w:szCs w:val="16"/>
      </w:rPr>
    </w:pPr>
    <w:r w:rsidRPr="002B583D">
      <w:rPr>
        <w:b w:val="0"/>
        <w:sz w:val="16"/>
        <w:szCs w:val="16"/>
      </w:rPr>
      <w:t>Centres must develop assignments and assessment materials that meet the needs of their students and align with their curriculum planning. This Example Assessment Brief may be used as a starting point for the development of an assignment</w:t>
    </w:r>
    <w:r>
      <w:rPr>
        <w:b w:val="0"/>
        <w:sz w:val="16"/>
        <w:szCs w:val="16"/>
      </w:rPr>
      <w:t>,</w:t>
    </w:r>
    <w:r w:rsidRPr="002B583D">
      <w:rPr>
        <w:b w:val="0"/>
        <w:sz w:val="16"/>
        <w:szCs w:val="16"/>
      </w:rPr>
      <w:t xml:space="preserve"> </w:t>
    </w:r>
    <w:r>
      <w:rPr>
        <w:b w:val="0"/>
        <w:sz w:val="16"/>
        <w:szCs w:val="16"/>
      </w:rPr>
      <w:t xml:space="preserve">however </w:t>
    </w:r>
    <w:r w:rsidRPr="002B583D">
      <w:rPr>
        <w:b w:val="0"/>
        <w:sz w:val="16"/>
        <w:szCs w:val="16"/>
      </w:rPr>
      <w:t xml:space="preserve">Centres are expected to modify and revise </w:t>
    </w:r>
    <w:r>
      <w:rPr>
        <w:b w:val="0"/>
        <w:sz w:val="16"/>
        <w:szCs w:val="16"/>
      </w:rPr>
      <w:t xml:space="preserve">the Example Assessment Brief </w:t>
    </w:r>
    <w:r w:rsidRPr="002B583D">
      <w:rPr>
        <w:b w:val="0"/>
        <w:sz w:val="16"/>
        <w:szCs w:val="16"/>
      </w:rPr>
      <w:t>to meet the specific needs of their students and curriculum.</w:t>
    </w:r>
    <w:r>
      <w:rPr>
        <w:b w:val="0"/>
        <w:sz w:val="16"/>
        <w:szCs w:val="16"/>
      </w:rPr>
      <w:t xml:space="preserve"> All assessment briefs must be Internally Verified.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E829B" w14:textId="0DB83F1F" w:rsidR="00E16854" w:rsidRDefault="00827B1C">
    <w:pPr>
      <w:pStyle w:val="Header"/>
    </w:pPr>
    <w:r>
      <w:rPr>
        <w:noProof/>
      </w:rPr>
      <w:pict w14:anchorId="47CC8F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19" o:spid="_x0000_s2049" type="#_x0000_t136" style="position:absolute;margin-left:0;margin-top:0;width:540.4pt;height:202.65pt;rotation:315;z-index:-251653120;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B442F" w14:textId="267D37D2" w:rsidR="00E16854" w:rsidRDefault="00827B1C">
    <w:pPr>
      <w:pStyle w:val="Header"/>
    </w:pPr>
    <w:r>
      <w:rPr>
        <w:noProof/>
      </w:rPr>
      <w:pict w14:anchorId="4B340A5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23" o:spid="_x0000_s2053" type="#_x0000_t136" style="position:absolute;margin-left:0;margin-top:0;width:540.4pt;height:202.65pt;rotation:315;z-index:-251644928;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06E59" w14:textId="77777777" w:rsidR="00E16854" w:rsidRPr="002B583D" w:rsidRDefault="00E16854" w:rsidP="00E16854">
    <w:pPr>
      <w:pStyle w:val="Notes"/>
      <w:outlineLvl w:val="0"/>
      <w:rPr>
        <w:sz w:val="16"/>
        <w:szCs w:val="16"/>
      </w:rPr>
    </w:pPr>
    <w:r w:rsidRPr="002B583D">
      <w:rPr>
        <w:sz w:val="16"/>
        <w:szCs w:val="16"/>
      </w:rPr>
      <w:t xml:space="preserve">Please note that this Example Assessment Brief is </w:t>
    </w:r>
    <w:r w:rsidRPr="002B583D">
      <w:rPr>
        <w:sz w:val="16"/>
        <w:szCs w:val="16"/>
        <w:u w:val="single"/>
      </w:rPr>
      <w:t>NOT</w:t>
    </w:r>
    <w:r w:rsidRPr="002B583D">
      <w:rPr>
        <w:sz w:val="16"/>
        <w:szCs w:val="16"/>
      </w:rPr>
      <w:t xml:space="preserve"> an authorised assignment brief. It is provided as a reference only. </w:t>
    </w:r>
  </w:p>
  <w:p w14:paraId="3F00F6A8" w14:textId="18C33182" w:rsidR="00E16854" w:rsidRPr="00E16854" w:rsidRDefault="00E16854" w:rsidP="00E16854">
    <w:pPr>
      <w:pStyle w:val="Notes"/>
      <w:rPr>
        <w:b w:val="0"/>
        <w:sz w:val="16"/>
        <w:szCs w:val="16"/>
      </w:rPr>
    </w:pPr>
    <w:r w:rsidRPr="002B583D">
      <w:rPr>
        <w:b w:val="0"/>
        <w:sz w:val="16"/>
        <w:szCs w:val="16"/>
      </w:rPr>
      <w:t>Centres must develop assignments and assessment materials that meet the needs of their students and align with their curriculum planning. This Example Assessment Brief may be used as a starting point for the development of an assignment</w:t>
    </w:r>
    <w:r>
      <w:rPr>
        <w:b w:val="0"/>
        <w:sz w:val="16"/>
        <w:szCs w:val="16"/>
      </w:rPr>
      <w:t>,</w:t>
    </w:r>
    <w:r w:rsidRPr="002B583D">
      <w:rPr>
        <w:b w:val="0"/>
        <w:sz w:val="16"/>
        <w:szCs w:val="16"/>
      </w:rPr>
      <w:t xml:space="preserve"> </w:t>
    </w:r>
    <w:r>
      <w:rPr>
        <w:b w:val="0"/>
        <w:sz w:val="16"/>
        <w:szCs w:val="16"/>
      </w:rPr>
      <w:t xml:space="preserve">however </w:t>
    </w:r>
    <w:r w:rsidRPr="002B583D">
      <w:rPr>
        <w:b w:val="0"/>
        <w:sz w:val="16"/>
        <w:szCs w:val="16"/>
      </w:rPr>
      <w:t xml:space="preserve">Centres are expected to modify and revise </w:t>
    </w:r>
    <w:r>
      <w:rPr>
        <w:b w:val="0"/>
        <w:sz w:val="16"/>
        <w:szCs w:val="16"/>
      </w:rPr>
      <w:t xml:space="preserve">the Example Assessment Brief </w:t>
    </w:r>
    <w:r w:rsidRPr="002B583D">
      <w:rPr>
        <w:b w:val="0"/>
        <w:sz w:val="16"/>
        <w:szCs w:val="16"/>
      </w:rPr>
      <w:t>to meet the specific needs of their students and curriculum.</w:t>
    </w:r>
    <w:r>
      <w:rPr>
        <w:b w:val="0"/>
        <w:sz w:val="16"/>
        <w:szCs w:val="16"/>
      </w:rPr>
      <w:t xml:space="preserve"> All assessment briefs must be Internally Verified.</w:t>
    </w:r>
    <w:r w:rsidR="00827B1C">
      <w:rPr>
        <w:noProof/>
      </w:rPr>
      <w:pict w14:anchorId="168AB0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24" o:spid="_x0000_s2054" type="#_x0000_t136" style="position:absolute;margin-left:0;margin-top:0;width:540.4pt;height:202.65pt;rotation:315;z-index:-251642880;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742DE" w14:textId="0948BE5D" w:rsidR="00E16854" w:rsidRDefault="00827B1C">
    <w:pPr>
      <w:pStyle w:val="Header"/>
    </w:pPr>
    <w:r>
      <w:rPr>
        <w:noProof/>
      </w:rPr>
      <w:pict w14:anchorId="015DDF3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1322" o:spid="_x0000_s2052" type="#_x0000_t136" style="position:absolute;margin-left:0;margin-top:0;width:540.4pt;height:202.65pt;rotation:315;z-index:-251646976;mso-position-horizontal:center;mso-position-horizontal-relative:margin;mso-position-vertical:center;mso-position-vertical-relative:margin" o:allowincell="f" fillcolor="silver" stroked="f">
          <v:fill opacity=".5"/>
          <v:textpath style="font-family:&quot;Open Sans&quot;;font-size:1pt" string="EXAMPL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9477C"/>
    <w:multiLevelType w:val="hybridMultilevel"/>
    <w:tmpl w:val="B1BC14E0"/>
    <w:lvl w:ilvl="0" w:tplc="27566D3A">
      <w:start w:val="1"/>
      <w:numFmt w:val="decimal"/>
      <w:lvlText w:val="%1."/>
      <w:lvlJc w:val="left"/>
      <w:pPr>
        <w:ind w:left="720" w:hanging="360"/>
      </w:pPr>
      <w:rPr>
        <w:rFonts w:ascii="Arial" w:eastAsia="Calibr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ED2F4D"/>
    <w:multiLevelType w:val="hybridMultilevel"/>
    <w:tmpl w:val="AE906A96"/>
    <w:lvl w:ilvl="0" w:tplc="0E8438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0B10EA"/>
    <w:multiLevelType w:val="hybridMultilevel"/>
    <w:tmpl w:val="624C72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A57B8A"/>
    <w:multiLevelType w:val="hybridMultilevel"/>
    <w:tmpl w:val="4880D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E40D6"/>
    <w:multiLevelType w:val="hybridMultilevel"/>
    <w:tmpl w:val="B7EEA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2400AE"/>
    <w:multiLevelType w:val="hybridMultilevel"/>
    <w:tmpl w:val="6080A6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96C35"/>
    <w:multiLevelType w:val="hybridMultilevel"/>
    <w:tmpl w:val="0EBCB506"/>
    <w:lvl w:ilvl="0" w:tplc="08090001">
      <w:start w:val="1"/>
      <w:numFmt w:val="bullet"/>
      <w:lvlText w:val=""/>
      <w:lvlJc w:val="left"/>
      <w:pPr>
        <w:ind w:left="720" w:hanging="360"/>
      </w:pPr>
      <w:rPr>
        <w:rFonts w:ascii="Symbol" w:hAnsi="Symbol" w:hint="default"/>
      </w:rPr>
    </w:lvl>
    <w:lvl w:ilvl="1" w:tplc="4EA8163E">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BE6353"/>
    <w:multiLevelType w:val="hybridMultilevel"/>
    <w:tmpl w:val="66D0C7E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1C35B6"/>
    <w:multiLevelType w:val="hybridMultilevel"/>
    <w:tmpl w:val="A7525E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5EC0BBA"/>
    <w:multiLevelType w:val="hybridMultilevel"/>
    <w:tmpl w:val="1674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61331E"/>
    <w:multiLevelType w:val="hybridMultilevel"/>
    <w:tmpl w:val="1674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9F6DF9"/>
    <w:multiLevelType w:val="hybridMultilevel"/>
    <w:tmpl w:val="5114D26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3" w15:restartNumberingAfterBreak="0">
    <w:nsid w:val="311525FB"/>
    <w:multiLevelType w:val="hybridMultilevel"/>
    <w:tmpl w:val="A9746F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E75226"/>
    <w:multiLevelType w:val="hybridMultilevel"/>
    <w:tmpl w:val="98B03A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CDF6D46"/>
    <w:multiLevelType w:val="hybridMultilevel"/>
    <w:tmpl w:val="C4CA06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15:restartNumberingAfterBreak="0">
    <w:nsid w:val="3DF92AF2"/>
    <w:multiLevelType w:val="hybridMultilevel"/>
    <w:tmpl w:val="64CEA9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074058"/>
    <w:multiLevelType w:val="hybridMultilevel"/>
    <w:tmpl w:val="60B22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711325"/>
    <w:multiLevelType w:val="hybridMultilevel"/>
    <w:tmpl w:val="3C3424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3C94B14"/>
    <w:multiLevelType w:val="hybridMultilevel"/>
    <w:tmpl w:val="25882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0C58FE"/>
    <w:multiLevelType w:val="hybridMultilevel"/>
    <w:tmpl w:val="9C0031A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7AA0F9B"/>
    <w:multiLevelType w:val="hybridMultilevel"/>
    <w:tmpl w:val="E65C1B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BD4788"/>
    <w:multiLevelType w:val="hybridMultilevel"/>
    <w:tmpl w:val="BFACC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C441B41"/>
    <w:multiLevelType w:val="hybridMultilevel"/>
    <w:tmpl w:val="75E07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0A2457"/>
    <w:multiLevelType w:val="hybridMultilevel"/>
    <w:tmpl w:val="4E7C8232"/>
    <w:lvl w:ilvl="0" w:tplc="294EEF8E">
      <w:start w:val="1"/>
      <w:numFmt w:val="decimal"/>
      <w:lvlText w:val="%1."/>
      <w:lvlJc w:val="left"/>
      <w:pPr>
        <w:ind w:left="720" w:hanging="360"/>
      </w:pPr>
      <w:rPr>
        <w:rFonts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431D2E"/>
    <w:multiLevelType w:val="hybridMultilevel"/>
    <w:tmpl w:val="660E94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3996B6E"/>
    <w:multiLevelType w:val="hybridMultilevel"/>
    <w:tmpl w:val="6820191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59357F86"/>
    <w:multiLevelType w:val="hybridMultilevel"/>
    <w:tmpl w:val="FF10A2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15:restartNumberingAfterBreak="0">
    <w:nsid w:val="599F785F"/>
    <w:multiLevelType w:val="hybridMultilevel"/>
    <w:tmpl w:val="72BACE56"/>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F51EB2"/>
    <w:multiLevelType w:val="hybridMultilevel"/>
    <w:tmpl w:val="A9CCA1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F21B5A"/>
    <w:multiLevelType w:val="multilevel"/>
    <w:tmpl w:val="E6E2EA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633F4009"/>
    <w:multiLevelType w:val="hybridMultilevel"/>
    <w:tmpl w:val="7C741432"/>
    <w:lvl w:ilvl="0" w:tplc="08EA79F0">
      <w:start w:val="1"/>
      <w:numFmt w:val="decimal"/>
      <w:lvlText w:val="%1."/>
      <w:lvlJc w:val="left"/>
      <w:pPr>
        <w:ind w:left="720" w:hanging="360"/>
      </w:pPr>
      <w:rPr>
        <w:rFonts w:ascii="Arial" w:eastAsia="Calibr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9A0183"/>
    <w:multiLevelType w:val="hybridMultilevel"/>
    <w:tmpl w:val="4D181A0E"/>
    <w:lvl w:ilvl="0" w:tplc="562EB3DA">
      <w:start w:val="1"/>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9E12E08"/>
    <w:multiLevelType w:val="hybridMultilevel"/>
    <w:tmpl w:val="41129B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B1A237E"/>
    <w:multiLevelType w:val="hybridMultilevel"/>
    <w:tmpl w:val="A6D8326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7D8E034F"/>
    <w:multiLevelType w:val="hybridMultilevel"/>
    <w:tmpl w:val="84A2C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2"/>
  </w:num>
  <w:num w:numId="3">
    <w:abstractNumId w:val="16"/>
  </w:num>
  <w:num w:numId="4">
    <w:abstractNumId w:val="4"/>
  </w:num>
  <w:num w:numId="5">
    <w:abstractNumId w:val="5"/>
  </w:num>
  <w:num w:numId="6">
    <w:abstractNumId w:val="1"/>
  </w:num>
  <w:num w:numId="7">
    <w:abstractNumId w:val="26"/>
  </w:num>
  <w:num w:numId="8">
    <w:abstractNumId w:val="23"/>
  </w:num>
  <w:num w:numId="9">
    <w:abstractNumId w:val="20"/>
  </w:num>
  <w:num w:numId="10">
    <w:abstractNumId w:val="6"/>
  </w:num>
  <w:num w:numId="11">
    <w:abstractNumId w:val="24"/>
  </w:num>
  <w:num w:numId="12">
    <w:abstractNumId w:val="15"/>
  </w:num>
  <w:num w:numId="13">
    <w:abstractNumId w:val="14"/>
  </w:num>
  <w:num w:numId="14">
    <w:abstractNumId w:val="36"/>
  </w:num>
  <w:num w:numId="15">
    <w:abstractNumId w:val="22"/>
  </w:num>
  <w:num w:numId="16">
    <w:abstractNumId w:val="35"/>
  </w:num>
  <w:num w:numId="17">
    <w:abstractNumId w:val="21"/>
  </w:num>
  <w:num w:numId="18">
    <w:abstractNumId w:val="9"/>
  </w:num>
  <w:num w:numId="19">
    <w:abstractNumId w:val="10"/>
  </w:num>
  <w:num w:numId="20">
    <w:abstractNumId w:val="13"/>
  </w:num>
  <w:num w:numId="21">
    <w:abstractNumId w:val="28"/>
  </w:num>
  <w:num w:numId="22">
    <w:abstractNumId w:val="27"/>
  </w:num>
  <w:num w:numId="23">
    <w:abstractNumId w:val="2"/>
  </w:num>
  <w:num w:numId="24">
    <w:abstractNumId w:val="0"/>
  </w:num>
  <w:num w:numId="25">
    <w:abstractNumId w:val="32"/>
  </w:num>
  <w:num w:numId="26">
    <w:abstractNumId w:val="11"/>
  </w:num>
  <w:num w:numId="27">
    <w:abstractNumId w:val="7"/>
  </w:num>
  <w:num w:numId="28">
    <w:abstractNumId w:val="17"/>
  </w:num>
  <w:num w:numId="29">
    <w:abstractNumId w:val="25"/>
  </w:num>
  <w:num w:numId="30">
    <w:abstractNumId w:val="33"/>
  </w:num>
  <w:num w:numId="31">
    <w:abstractNumId w:val="29"/>
  </w:num>
  <w:num w:numId="32">
    <w:abstractNumId w:val="8"/>
  </w:num>
  <w:num w:numId="33">
    <w:abstractNumId w:val="34"/>
  </w:num>
  <w:num w:numId="34">
    <w:abstractNumId w:val="19"/>
  </w:num>
  <w:num w:numId="35">
    <w:abstractNumId w:val="30"/>
  </w:num>
  <w:num w:numId="36">
    <w:abstractNumId w:val="3"/>
  </w:num>
  <w:num w:numId="37">
    <w:abstractNumId w:val="31"/>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044"/>
    <w:rsid w:val="0000677A"/>
    <w:rsid w:val="00011961"/>
    <w:rsid w:val="00030657"/>
    <w:rsid w:val="00035F7A"/>
    <w:rsid w:val="00044274"/>
    <w:rsid w:val="00056452"/>
    <w:rsid w:val="00060341"/>
    <w:rsid w:val="0006522F"/>
    <w:rsid w:val="000727CE"/>
    <w:rsid w:val="00096F4E"/>
    <w:rsid w:val="000B2FEF"/>
    <w:rsid w:val="000C48D0"/>
    <w:rsid w:val="000D1218"/>
    <w:rsid w:val="000E28D2"/>
    <w:rsid w:val="00106002"/>
    <w:rsid w:val="001179C1"/>
    <w:rsid w:val="00141FAC"/>
    <w:rsid w:val="001433F5"/>
    <w:rsid w:val="0016188D"/>
    <w:rsid w:val="00163D13"/>
    <w:rsid w:val="0016717C"/>
    <w:rsid w:val="0019466D"/>
    <w:rsid w:val="001B021F"/>
    <w:rsid w:val="001B6338"/>
    <w:rsid w:val="001D7111"/>
    <w:rsid w:val="001E7B4F"/>
    <w:rsid w:val="001F0400"/>
    <w:rsid w:val="0021617E"/>
    <w:rsid w:val="00235AB3"/>
    <w:rsid w:val="00236354"/>
    <w:rsid w:val="002462FD"/>
    <w:rsid w:val="00272F07"/>
    <w:rsid w:val="00277DC2"/>
    <w:rsid w:val="002A248F"/>
    <w:rsid w:val="002B140E"/>
    <w:rsid w:val="002F2C95"/>
    <w:rsid w:val="002F5835"/>
    <w:rsid w:val="00313A50"/>
    <w:rsid w:val="00325D0C"/>
    <w:rsid w:val="00334ECE"/>
    <w:rsid w:val="0034108C"/>
    <w:rsid w:val="00343098"/>
    <w:rsid w:val="003448D2"/>
    <w:rsid w:val="00345F41"/>
    <w:rsid w:val="003512D0"/>
    <w:rsid w:val="003967AB"/>
    <w:rsid w:val="00396991"/>
    <w:rsid w:val="003A7D2C"/>
    <w:rsid w:val="003D1374"/>
    <w:rsid w:val="003E1660"/>
    <w:rsid w:val="003F45E1"/>
    <w:rsid w:val="0040062A"/>
    <w:rsid w:val="00400FB1"/>
    <w:rsid w:val="00414065"/>
    <w:rsid w:val="004176FE"/>
    <w:rsid w:val="0042733E"/>
    <w:rsid w:val="0043181E"/>
    <w:rsid w:val="0046380E"/>
    <w:rsid w:val="00464D1E"/>
    <w:rsid w:val="00464E21"/>
    <w:rsid w:val="0047608A"/>
    <w:rsid w:val="004835EA"/>
    <w:rsid w:val="004A02D0"/>
    <w:rsid w:val="004B0EB5"/>
    <w:rsid w:val="004B27E0"/>
    <w:rsid w:val="004B4B1D"/>
    <w:rsid w:val="004C44F9"/>
    <w:rsid w:val="004E46AF"/>
    <w:rsid w:val="005000B5"/>
    <w:rsid w:val="00500EBC"/>
    <w:rsid w:val="00547BAF"/>
    <w:rsid w:val="005713E0"/>
    <w:rsid w:val="005857C3"/>
    <w:rsid w:val="0058661D"/>
    <w:rsid w:val="00592BD1"/>
    <w:rsid w:val="005A1B29"/>
    <w:rsid w:val="005B7E8E"/>
    <w:rsid w:val="005C08A0"/>
    <w:rsid w:val="005C298D"/>
    <w:rsid w:val="005D2FE5"/>
    <w:rsid w:val="005E04E0"/>
    <w:rsid w:val="005E118A"/>
    <w:rsid w:val="005F66E8"/>
    <w:rsid w:val="005F7624"/>
    <w:rsid w:val="00601643"/>
    <w:rsid w:val="00635128"/>
    <w:rsid w:val="006360B4"/>
    <w:rsid w:val="00645AB0"/>
    <w:rsid w:val="0068065D"/>
    <w:rsid w:val="00680687"/>
    <w:rsid w:val="006A1D25"/>
    <w:rsid w:val="006B4B4F"/>
    <w:rsid w:val="006B6C5E"/>
    <w:rsid w:val="006D38BA"/>
    <w:rsid w:val="006E5291"/>
    <w:rsid w:val="006F026C"/>
    <w:rsid w:val="00702F0F"/>
    <w:rsid w:val="00717F48"/>
    <w:rsid w:val="0073374C"/>
    <w:rsid w:val="00776965"/>
    <w:rsid w:val="007A2C3D"/>
    <w:rsid w:val="007B39BC"/>
    <w:rsid w:val="007C5CC7"/>
    <w:rsid w:val="007C6BE5"/>
    <w:rsid w:val="007D7B7F"/>
    <w:rsid w:val="007E57C8"/>
    <w:rsid w:val="007F27A8"/>
    <w:rsid w:val="007F5FFE"/>
    <w:rsid w:val="00803147"/>
    <w:rsid w:val="00812F8A"/>
    <w:rsid w:val="00827B1C"/>
    <w:rsid w:val="0084272E"/>
    <w:rsid w:val="00842ABE"/>
    <w:rsid w:val="00860546"/>
    <w:rsid w:val="00883A2B"/>
    <w:rsid w:val="00883B41"/>
    <w:rsid w:val="00892968"/>
    <w:rsid w:val="008B21DD"/>
    <w:rsid w:val="008C3EFB"/>
    <w:rsid w:val="008D18BA"/>
    <w:rsid w:val="008E6D04"/>
    <w:rsid w:val="008E6E9F"/>
    <w:rsid w:val="008E6F20"/>
    <w:rsid w:val="008F5319"/>
    <w:rsid w:val="008F5FF4"/>
    <w:rsid w:val="00904D06"/>
    <w:rsid w:val="00917ACE"/>
    <w:rsid w:val="00921CE3"/>
    <w:rsid w:val="009530DB"/>
    <w:rsid w:val="00965A36"/>
    <w:rsid w:val="00980381"/>
    <w:rsid w:val="009A2428"/>
    <w:rsid w:val="009C43F8"/>
    <w:rsid w:val="009C7C0F"/>
    <w:rsid w:val="009D6AED"/>
    <w:rsid w:val="009F2683"/>
    <w:rsid w:val="009F538D"/>
    <w:rsid w:val="009F716D"/>
    <w:rsid w:val="00A14EA9"/>
    <w:rsid w:val="00A72306"/>
    <w:rsid w:val="00A72C66"/>
    <w:rsid w:val="00A84754"/>
    <w:rsid w:val="00A8711D"/>
    <w:rsid w:val="00AB1C96"/>
    <w:rsid w:val="00AB2BAF"/>
    <w:rsid w:val="00AB4CF5"/>
    <w:rsid w:val="00AB56B9"/>
    <w:rsid w:val="00AC5EBB"/>
    <w:rsid w:val="00AE2BC1"/>
    <w:rsid w:val="00B015F5"/>
    <w:rsid w:val="00B1266D"/>
    <w:rsid w:val="00B164E8"/>
    <w:rsid w:val="00B3276A"/>
    <w:rsid w:val="00B333DD"/>
    <w:rsid w:val="00B35E7E"/>
    <w:rsid w:val="00B43044"/>
    <w:rsid w:val="00B54BC8"/>
    <w:rsid w:val="00B57DC1"/>
    <w:rsid w:val="00B621A3"/>
    <w:rsid w:val="00B63E19"/>
    <w:rsid w:val="00B8089A"/>
    <w:rsid w:val="00B82E46"/>
    <w:rsid w:val="00BD09BB"/>
    <w:rsid w:val="00BF5EF4"/>
    <w:rsid w:val="00C24DA8"/>
    <w:rsid w:val="00C32E7C"/>
    <w:rsid w:val="00C424D1"/>
    <w:rsid w:val="00C50BCC"/>
    <w:rsid w:val="00C51DA4"/>
    <w:rsid w:val="00C9746E"/>
    <w:rsid w:val="00CA5983"/>
    <w:rsid w:val="00CB1F6C"/>
    <w:rsid w:val="00CB5817"/>
    <w:rsid w:val="00CD41C1"/>
    <w:rsid w:val="00CE107D"/>
    <w:rsid w:val="00CF081D"/>
    <w:rsid w:val="00D065C7"/>
    <w:rsid w:val="00D35C69"/>
    <w:rsid w:val="00D36485"/>
    <w:rsid w:val="00D45483"/>
    <w:rsid w:val="00D47C4B"/>
    <w:rsid w:val="00D51A98"/>
    <w:rsid w:val="00D60600"/>
    <w:rsid w:val="00D70713"/>
    <w:rsid w:val="00D803D3"/>
    <w:rsid w:val="00D80BEC"/>
    <w:rsid w:val="00D83BB9"/>
    <w:rsid w:val="00D93FEC"/>
    <w:rsid w:val="00DC0DFC"/>
    <w:rsid w:val="00DE1497"/>
    <w:rsid w:val="00DE6602"/>
    <w:rsid w:val="00E0064C"/>
    <w:rsid w:val="00E02060"/>
    <w:rsid w:val="00E16854"/>
    <w:rsid w:val="00E250B9"/>
    <w:rsid w:val="00E3142F"/>
    <w:rsid w:val="00E33924"/>
    <w:rsid w:val="00E468AF"/>
    <w:rsid w:val="00E510F1"/>
    <w:rsid w:val="00E556FF"/>
    <w:rsid w:val="00E62F93"/>
    <w:rsid w:val="00E670DC"/>
    <w:rsid w:val="00E804E8"/>
    <w:rsid w:val="00EA6236"/>
    <w:rsid w:val="00EA6C82"/>
    <w:rsid w:val="00EB0370"/>
    <w:rsid w:val="00EB4982"/>
    <w:rsid w:val="00EC53BB"/>
    <w:rsid w:val="00ED5C2F"/>
    <w:rsid w:val="00EE1EA8"/>
    <w:rsid w:val="00EE345F"/>
    <w:rsid w:val="00F0053C"/>
    <w:rsid w:val="00F5530B"/>
    <w:rsid w:val="00F65FBC"/>
    <w:rsid w:val="00F73B13"/>
    <w:rsid w:val="00F745E1"/>
    <w:rsid w:val="00F81708"/>
    <w:rsid w:val="00FC7E59"/>
    <w:rsid w:val="00FD70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A980415"/>
  <w15:chartTrackingRefBased/>
  <w15:docId w15:val="{B3CD67F3-FA5D-4ED6-9403-B4AA0C973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424D1"/>
    <w:pPr>
      <w:spacing w:after="120"/>
    </w:pPr>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customStyle="1" w:styleId="text">
    <w:name w:val="text"/>
    <w:link w:val="textChar"/>
    <w:qFormat/>
    <w:rsid w:val="00C32E7C"/>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32E7C"/>
    <w:rPr>
      <w:rFonts w:ascii="Verdana" w:eastAsia="Times New Roman" w:hAnsi="Verdana" w:cs="Times New Roman"/>
      <w:sz w:val="20"/>
      <w:szCs w:val="20"/>
    </w:rPr>
  </w:style>
  <w:style w:type="character" w:styleId="CommentReference">
    <w:name w:val="annotation reference"/>
    <w:basedOn w:val="DefaultParagraphFont"/>
    <w:uiPriority w:val="99"/>
    <w:semiHidden/>
    <w:unhideWhenUsed/>
    <w:rsid w:val="007C5CC7"/>
    <w:rPr>
      <w:sz w:val="16"/>
      <w:szCs w:val="16"/>
    </w:rPr>
  </w:style>
  <w:style w:type="paragraph" w:styleId="CommentText">
    <w:name w:val="annotation text"/>
    <w:basedOn w:val="Normal"/>
    <w:link w:val="CommentTextChar"/>
    <w:uiPriority w:val="99"/>
    <w:semiHidden/>
    <w:unhideWhenUsed/>
    <w:rsid w:val="007C5CC7"/>
    <w:rPr>
      <w:sz w:val="20"/>
      <w:szCs w:val="20"/>
    </w:rPr>
  </w:style>
  <w:style w:type="character" w:customStyle="1" w:styleId="CommentTextChar">
    <w:name w:val="Comment Text Char"/>
    <w:basedOn w:val="DefaultParagraphFont"/>
    <w:link w:val="CommentText"/>
    <w:uiPriority w:val="99"/>
    <w:semiHidden/>
    <w:rsid w:val="007C5CC7"/>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7C5CC7"/>
    <w:rPr>
      <w:b/>
      <w:bCs/>
    </w:rPr>
  </w:style>
  <w:style w:type="character" w:customStyle="1" w:styleId="CommentSubjectChar">
    <w:name w:val="Comment Subject Char"/>
    <w:basedOn w:val="CommentTextChar"/>
    <w:link w:val="CommentSubject"/>
    <w:uiPriority w:val="99"/>
    <w:semiHidden/>
    <w:rsid w:val="007C5CC7"/>
    <w:rPr>
      <w:rFonts w:ascii="Open Sans" w:hAnsi="Open Sans"/>
      <w:b/>
      <w:bCs/>
      <w:sz w:val="20"/>
      <w:szCs w:val="20"/>
    </w:rPr>
  </w:style>
  <w:style w:type="paragraph" w:styleId="BalloonText">
    <w:name w:val="Balloon Text"/>
    <w:basedOn w:val="Normal"/>
    <w:link w:val="BalloonTextChar"/>
    <w:uiPriority w:val="99"/>
    <w:semiHidden/>
    <w:unhideWhenUsed/>
    <w:rsid w:val="007C5C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CC7"/>
    <w:rPr>
      <w:rFonts w:ascii="Segoe UI" w:hAnsi="Segoe UI" w:cs="Segoe UI"/>
      <w:sz w:val="18"/>
      <w:szCs w:val="18"/>
    </w:rPr>
  </w:style>
  <w:style w:type="paragraph" w:customStyle="1" w:styleId="TabletexthdLO">
    <w:name w:val="Table text hd LO"/>
    <w:basedOn w:val="Normal"/>
    <w:rsid w:val="00ED5C2F"/>
    <w:pPr>
      <w:spacing w:before="120" w:after="60" w:line="260" w:lineRule="atLeast"/>
    </w:pPr>
    <w:rPr>
      <w:rFonts w:ascii="Verdana" w:eastAsia="Batang" w:hAnsi="Verdana" w:cs="Times New Roman"/>
      <w:b/>
      <w:color w:val="FFFFFF"/>
      <w:sz w:val="20"/>
      <w:szCs w:val="20"/>
    </w:rPr>
  </w:style>
  <w:style w:type="paragraph" w:styleId="ListParagraph">
    <w:name w:val="List Paragraph"/>
    <w:basedOn w:val="Normal"/>
    <w:uiPriority w:val="34"/>
    <w:qFormat/>
    <w:rsid w:val="00ED5C2F"/>
    <w:pPr>
      <w:spacing w:after="160" w:line="259" w:lineRule="auto"/>
      <w:ind w:left="720"/>
      <w:contextualSpacing/>
    </w:pPr>
    <w:rPr>
      <w:rFonts w:ascii="Calibri" w:eastAsia="Calibri" w:hAnsi="Calibri" w:cs="Calibri"/>
      <w:color w:val="000000"/>
      <w:szCs w:val="22"/>
      <w:lang w:eastAsia="en-GB"/>
    </w:rPr>
  </w:style>
  <w:style w:type="paragraph" w:styleId="NoSpacing">
    <w:name w:val="No Spacing"/>
    <w:aliases w:val="open_bull"/>
    <w:uiPriority w:val="1"/>
    <w:qFormat/>
    <w:rsid w:val="00ED5C2F"/>
    <w:rPr>
      <w:rFonts w:ascii="Calibri" w:eastAsia="Calibri" w:hAnsi="Calibri" w:cs="Calibri"/>
      <w:color w:val="000000"/>
      <w:sz w:val="22"/>
      <w:szCs w:val="22"/>
      <w:lang w:eastAsia="en-GB"/>
    </w:rPr>
  </w:style>
  <w:style w:type="character" w:styleId="Hyperlink">
    <w:name w:val="Hyperlink"/>
    <w:basedOn w:val="DefaultParagraphFont"/>
    <w:uiPriority w:val="99"/>
    <w:unhideWhenUsed/>
    <w:rsid w:val="001E7B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hussja\Documents\Custom%20Office%20Templates\HCP_SA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HCP_SAM_Template.dotx</Template>
  <TotalTime>2</TotalTime>
  <Pages>7</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Jakir</dc:creator>
  <cp:keywords/>
  <dc:description/>
  <cp:lastModifiedBy>Hussain, Jakir</cp:lastModifiedBy>
  <cp:revision>4</cp:revision>
  <cp:lastPrinted>2016-09-13T08:59:00Z</cp:lastPrinted>
  <dcterms:created xsi:type="dcterms:W3CDTF">2017-11-13T21:29:00Z</dcterms:created>
  <dcterms:modified xsi:type="dcterms:W3CDTF">2017-11-13T21:31:00Z</dcterms:modified>
</cp:coreProperties>
</file>